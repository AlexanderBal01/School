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9FB4E4" w14:textId="46F4163F" w:rsidR="004D0456" w:rsidRDefault="001C616C" w:rsidP="00CB7ACD">
      <w:r w:rsidRPr="001C616C">
        <w:rPr>
          <w:noProof/>
          <w:lang w:eastAsia="nl-BE"/>
        </w:rPr>
        <mc:AlternateContent>
          <mc:Choice Requires="wps">
            <w:drawing>
              <wp:anchor distT="0" distB="0" distL="114300" distR="114300" simplePos="0" relativeHeight="251660288" behindDoc="0" locked="0" layoutInCell="1" allowOverlap="1" wp14:anchorId="2EB49ECF" wp14:editId="5553E29E">
                <wp:simplePos x="0" y="0"/>
                <wp:positionH relativeFrom="column">
                  <wp:posOffset>784225</wp:posOffset>
                </wp:positionH>
                <wp:positionV relativeFrom="paragraph">
                  <wp:posOffset>6369685</wp:posOffset>
                </wp:positionV>
                <wp:extent cx="4366260" cy="975360"/>
                <wp:effectExtent l="0" t="0" r="0" b="0"/>
                <wp:wrapNone/>
                <wp:docPr id="2" name="Tekstvak 2"/>
                <wp:cNvGraphicFramePr/>
                <a:graphic xmlns:a="http://schemas.openxmlformats.org/drawingml/2006/main">
                  <a:graphicData uri="http://schemas.microsoft.com/office/word/2010/wordprocessingShape">
                    <wps:wsp>
                      <wps:cNvSpPr txBox="1"/>
                      <wps:spPr>
                        <a:xfrm>
                          <a:off x="0" y="0"/>
                          <a:ext cx="4366260" cy="975360"/>
                        </a:xfrm>
                        <a:prstGeom prst="rect">
                          <a:avLst/>
                        </a:prstGeom>
                        <a:noFill/>
                        <a:ln w="6350">
                          <a:noFill/>
                        </a:ln>
                      </wps:spPr>
                      <wps:txbx>
                        <w:txbxContent>
                          <w:p w14:paraId="07A43437" w14:textId="77777777" w:rsidR="00ED6EB1" w:rsidRPr="00FB0B52" w:rsidRDefault="004A0D16" w:rsidP="00ED6EB1">
                            <w:pPr>
                              <w:spacing w:after="0"/>
                              <w:rPr>
                                <w:rFonts w:cs="Arial"/>
                                <w:sz w:val="22"/>
                              </w:rPr>
                            </w:pPr>
                            <w:r w:rsidRPr="00FB0B52">
                              <w:rPr>
                                <w:rFonts w:cs="Arial"/>
                                <w:sz w:val="22"/>
                              </w:rPr>
                              <w:t>Auteur</w:t>
                            </w:r>
                          </w:p>
                          <w:p w14:paraId="4173C918" w14:textId="6909ADAF" w:rsidR="00ED6EB1" w:rsidRDefault="00AF154F" w:rsidP="00ED6EB1">
                            <w:pPr>
                              <w:spacing w:after="0"/>
                              <w:rPr>
                                <w:rFonts w:cs="Arial"/>
                                <w:b/>
                                <w:sz w:val="22"/>
                              </w:rPr>
                            </w:pPr>
                            <w:sdt>
                              <w:sdtPr>
                                <w:rPr>
                                  <w:rFonts w:cs="Arial"/>
                                  <w:b/>
                                  <w:sz w:val="22"/>
                                </w:rPr>
                                <w:id w:val="-1004900146"/>
                                <w:text/>
                              </w:sdtPr>
                              <w:sdtEndPr/>
                              <w:sdtContent>
                                <w:r w:rsidR="001C616C">
                                  <w:rPr>
                                    <w:rFonts w:cs="Arial"/>
                                    <w:b/>
                                    <w:sz w:val="22"/>
                                  </w:rPr>
                                  <w:t>Alexander Bal</w:t>
                                </w:r>
                              </w:sdtContent>
                            </w:sdt>
                          </w:p>
                          <w:p w14:paraId="46FD9409" w14:textId="0924E521" w:rsidR="001C616C" w:rsidRDefault="001C616C" w:rsidP="00ED6EB1">
                            <w:pPr>
                              <w:spacing w:after="0"/>
                              <w:rPr>
                                <w:rFonts w:cs="Arial"/>
                                <w:b/>
                                <w:sz w:val="22"/>
                              </w:rPr>
                            </w:pPr>
                          </w:p>
                          <w:p w14:paraId="2D87F929" w14:textId="563F5869" w:rsidR="001C616C" w:rsidRDefault="001C616C" w:rsidP="00ED6EB1">
                            <w:pPr>
                              <w:spacing w:after="0"/>
                              <w:rPr>
                                <w:rFonts w:cs="Arial"/>
                                <w:b/>
                                <w:sz w:val="22"/>
                              </w:rPr>
                            </w:pPr>
                            <w:r w:rsidRPr="001C616C">
                              <w:rPr>
                                <w:rFonts w:cs="Arial"/>
                                <w:sz w:val="22"/>
                              </w:rPr>
                              <w:t>Richting</w:t>
                            </w:r>
                          </w:p>
                          <w:p w14:paraId="6FCD7F4D" w14:textId="065B6520" w:rsidR="001C616C" w:rsidRPr="00FB0B52" w:rsidRDefault="001C616C" w:rsidP="00ED6EB1">
                            <w:pPr>
                              <w:spacing w:after="0"/>
                              <w:rPr>
                                <w:rFonts w:cs="Arial"/>
                                <w:b/>
                                <w:sz w:val="22"/>
                              </w:rPr>
                            </w:pPr>
                            <w:r>
                              <w:rPr>
                                <w:rFonts w:cs="Arial"/>
                                <w:b/>
                                <w:sz w:val="22"/>
                              </w:rPr>
                              <w:t>GO5 – programmeren: 1B – groep1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B49ECF" id="_x0000_t202" coordsize="21600,21600" o:spt="202" path="m,l,21600r21600,l21600,xe">
                <v:stroke joinstyle="miter"/>
                <v:path gradientshapeok="t" o:connecttype="rect"/>
              </v:shapetype>
              <v:shape id="Tekstvak 2" o:spid="_x0000_s1026" type="#_x0000_t202" style="position:absolute;margin-left:61.75pt;margin-top:501.55pt;width:343.8pt;height:76.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" filled="f" stroked="f" strokeweight=".5pt">
                <v:textbox>
                  <w:txbxContent>
                    <w:p w14:paraId="07A43437" w14:textId="77777777" w:rsidR="00ED6EB1" w:rsidRPr="00FB0B52" w:rsidRDefault="004A0D16" w:rsidP="00ED6EB1">
                      <w:pPr>
                        <w:spacing w:after="0"/>
                        <w:rPr>
                          <w:rFonts w:cs="Arial"/>
                          <w:sz w:val="22"/>
                        </w:rPr>
                      </w:pPr>
                      <w:r w:rsidRPr="00FB0B52">
                        <w:rPr>
                          <w:rFonts w:cs="Arial"/>
                          <w:sz w:val="22"/>
                        </w:rPr>
                        <w:t>Auteur</w:t>
                      </w:r>
                    </w:p>
                    <w:p w14:paraId="4173C918" w14:textId="6909ADAF" w:rsidR="00ED6EB1" w:rsidRDefault="00AF154F" w:rsidP="00ED6EB1">
                      <w:pPr>
                        <w:spacing w:after="0"/>
                        <w:rPr>
                          <w:rFonts w:cs="Arial"/>
                          <w:b/>
                          <w:sz w:val="22"/>
                        </w:rPr>
                      </w:pPr>
                      <w:sdt>
                        <w:sdtPr>
                          <w:rPr>
                            <w:rFonts w:cs="Arial"/>
                            <w:b/>
                            <w:sz w:val="22"/>
                          </w:rPr>
                          <w:id w:val="-1004900146"/>
                          <w:text/>
                        </w:sdtPr>
                        <w:sdtEndPr/>
                        <w:sdtContent>
                          <w:r w:rsidR="001C616C">
                            <w:rPr>
                              <w:rFonts w:cs="Arial"/>
                              <w:b/>
                              <w:sz w:val="22"/>
                            </w:rPr>
                            <w:t>Alexander Bal</w:t>
                          </w:r>
                        </w:sdtContent>
                      </w:sdt>
                    </w:p>
                    <w:p w14:paraId="46FD9409" w14:textId="0924E521" w:rsidR="001C616C" w:rsidRDefault="001C616C" w:rsidP="00ED6EB1">
                      <w:pPr>
                        <w:spacing w:after="0"/>
                        <w:rPr>
                          <w:rFonts w:cs="Arial"/>
                          <w:b/>
                          <w:sz w:val="22"/>
                        </w:rPr>
                      </w:pPr>
                    </w:p>
                    <w:p w14:paraId="2D87F929" w14:textId="563F5869" w:rsidR="001C616C" w:rsidRDefault="001C616C" w:rsidP="00ED6EB1">
                      <w:pPr>
                        <w:spacing w:after="0"/>
                        <w:rPr>
                          <w:rFonts w:cs="Arial"/>
                          <w:b/>
                          <w:sz w:val="22"/>
                        </w:rPr>
                      </w:pPr>
                      <w:r w:rsidRPr="001C616C">
                        <w:rPr>
                          <w:rFonts w:cs="Arial"/>
                          <w:sz w:val="22"/>
                        </w:rPr>
                        <w:t>Richting</w:t>
                      </w:r>
                    </w:p>
                    <w:p w14:paraId="6FCD7F4D" w14:textId="065B6520" w:rsidR="001C616C" w:rsidRPr="00FB0B52" w:rsidRDefault="001C616C" w:rsidP="00ED6EB1">
                      <w:pPr>
                        <w:spacing w:after="0"/>
                        <w:rPr>
                          <w:rFonts w:cs="Arial"/>
                          <w:b/>
                          <w:sz w:val="22"/>
                        </w:rPr>
                      </w:pPr>
                      <w:r>
                        <w:rPr>
                          <w:rFonts w:cs="Arial"/>
                          <w:b/>
                          <w:sz w:val="22"/>
                        </w:rPr>
                        <w:t>GO5 – programmeren: 1B – groep1</w:t>
                      </w:r>
                    </w:p>
                  </w:txbxContent>
                </v:textbox>
              </v:shape>
            </w:pict>
          </mc:Fallback>
        </mc:AlternateContent>
      </w:r>
      <w:r w:rsidR="004A0D16" w:rsidRPr="001C616C">
        <w:rPr>
          <w:noProof/>
          <w:lang w:eastAsia="nl-BE"/>
        </w:rPr>
        <mc:AlternateContent>
          <mc:Choice Requires="wps">
            <w:drawing>
              <wp:anchor distT="0" distB="0" distL="114300" distR="114300" simplePos="0" relativeHeight="251659264" behindDoc="0" locked="0" layoutInCell="1" allowOverlap="1" wp14:anchorId="6A9A6244" wp14:editId="533C1B26">
                <wp:simplePos x="0" y="0"/>
                <wp:positionH relativeFrom="column">
                  <wp:posOffset>757555</wp:posOffset>
                </wp:positionH>
                <wp:positionV relativeFrom="paragraph">
                  <wp:posOffset>1871979</wp:posOffset>
                </wp:positionV>
                <wp:extent cx="5029200" cy="4010025"/>
                <wp:effectExtent l="0" t="0" r="0" b="0"/>
                <wp:wrapNone/>
                <wp:docPr id="1" name="Tekstvak 1"/>
                <wp:cNvGraphicFramePr/>
                <a:graphic xmlns:a="http://schemas.openxmlformats.org/drawingml/2006/main">
                  <a:graphicData uri="http://schemas.microsoft.com/office/word/2010/wordprocessingShape">
                    <wps:wsp>
                      <wps:cNvSpPr txBox="1"/>
                      <wps:spPr>
                        <a:xfrm>
                          <a:off x="0" y="0"/>
                          <a:ext cx="5029200" cy="4010025"/>
                        </a:xfrm>
                        <a:prstGeom prst="rect">
                          <a:avLst/>
                        </a:prstGeom>
                        <a:noFill/>
                        <a:ln w="6350">
                          <a:noFill/>
                        </a:ln>
                      </wps:spPr>
                      <wps:txbx>
                        <w:txbxContent>
                          <w:p w14:paraId="329D7943" w14:textId="608E8C42" w:rsidR="00FB0B52" w:rsidRDefault="001C616C" w:rsidP="00ED6EB1">
                            <w:pPr>
                              <w:rPr>
                                <w:rFonts w:cs="Arial"/>
                                <w:sz w:val="24"/>
                                <w:szCs w:val="30"/>
                              </w:rPr>
                            </w:pPr>
                            <w:r w:rsidRPr="001C616C">
                              <w:rPr>
                                <w:rFonts w:ascii="Arial Black" w:hAnsi="Arial Black"/>
                                <w:sz w:val="76"/>
                                <w:szCs w:val="76"/>
                              </w:rPr>
                              <w:t>Opdracht - iOS development</w:t>
                            </w:r>
                          </w:p>
                          <w:p w14:paraId="5E41D907" w14:textId="24214A0C" w:rsidR="00ED6EB1" w:rsidRPr="00FB0B52" w:rsidRDefault="001C616C" w:rsidP="00ED6EB1">
                            <w:pPr>
                              <w:rPr>
                                <w:rFonts w:cs="Arial"/>
                                <w:sz w:val="24"/>
                                <w:szCs w:val="30"/>
                              </w:rPr>
                            </w:pPr>
                            <w:r w:rsidRPr="001C616C">
                              <w:rPr>
                                <w:rFonts w:cs="Arial"/>
                                <w:sz w:val="24"/>
                                <w:szCs w:val="30"/>
                              </w:rPr>
                              <w:t>Werkveld Contact &amp; Nieuwe technologie</w:t>
                            </w:r>
                            <w:r w:rsidR="00ED6EB1" w:rsidRPr="00FB0B52">
                              <w:rPr>
                                <w:rFonts w:cs="Arial"/>
                                <w:sz w:val="24"/>
                                <w:szCs w:val="3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A6244" id="Tekstvak 1" o:spid="_x0000_s1027" type="#_x0000_t202" style="position:absolute;margin-left:59.65pt;margin-top:147.4pt;width:396pt;height:3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" filled="f" stroked="f" strokeweight=".5pt">
                <v:textbox>
                  <w:txbxContent>
                    <w:p w14:paraId="329D7943" w14:textId="608E8C42" w:rsidR="00FB0B52" w:rsidRDefault="001C616C" w:rsidP="00ED6EB1">
                      <w:pPr>
                        <w:rPr>
                          <w:rFonts w:cs="Arial"/>
                          <w:sz w:val="24"/>
                          <w:szCs w:val="30"/>
                        </w:rPr>
                      </w:pPr>
                      <w:r w:rsidRPr="001C616C">
                        <w:rPr>
                          <w:rFonts w:ascii="Arial Black" w:hAnsi="Arial Black"/>
                          <w:sz w:val="76"/>
                          <w:szCs w:val="76"/>
                        </w:rPr>
                        <w:t>Opdracht - iOS development</w:t>
                      </w:r>
                    </w:p>
                    <w:p w14:paraId="5E41D907" w14:textId="24214A0C" w:rsidR="00ED6EB1" w:rsidRPr="00FB0B52" w:rsidRDefault="001C616C" w:rsidP="00ED6EB1">
                      <w:pPr>
                        <w:rPr>
                          <w:rFonts w:cs="Arial"/>
                          <w:sz w:val="24"/>
                          <w:szCs w:val="30"/>
                        </w:rPr>
                      </w:pPr>
                      <w:r w:rsidRPr="001C616C">
                        <w:rPr>
                          <w:rFonts w:cs="Arial"/>
                          <w:sz w:val="24"/>
                          <w:szCs w:val="30"/>
                        </w:rPr>
                        <w:t>Werkveld Contact &amp; Nieuwe technologie</w:t>
                      </w:r>
                      <w:r w:rsidR="00ED6EB1" w:rsidRPr="00FB0B52">
                        <w:rPr>
                          <w:rFonts w:cs="Arial"/>
                          <w:sz w:val="24"/>
                          <w:szCs w:val="30"/>
                        </w:rPr>
                        <w:t xml:space="preserve"> </w:t>
                      </w:r>
                    </w:p>
                  </w:txbxContent>
                </v:textbox>
              </v:shape>
            </w:pict>
          </mc:Fallback>
        </mc:AlternateContent>
      </w:r>
      <w:r w:rsidR="00ED6EB1" w:rsidRPr="001C616C">
        <w:br w:type="page"/>
      </w:r>
    </w:p>
    <w:p w14:paraId="3C174615" w14:textId="6DC44BBE" w:rsidR="004D0456" w:rsidRPr="00444F98" w:rsidRDefault="003A613F" w:rsidP="00CB7ACD">
      <w:pPr>
        <w:pStyle w:val="Kop2"/>
        <w:rPr>
          <w:sz w:val="24"/>
          <w:szCs w:val="24"/>
        </w:rPr>
      </w:pPr>
      <w:bookmarkStart w:id="0" w:name="_Toc53925958"/>
      <w:r w:rsidRPr="00444F98">
        <w:rPr>
          <w:sz w:val="24"/>
          <w:szCs w:val="24"/>
        </w:rPr>
        <w:lastRenderedPageBreak/>
        <w:t>Wat is de naam en functie van de docent, wat is zijn ervaring? Google even zijn naam en bekijk zijn biografie. Wat kan je vertellen over zijn persoonlijke verdiensten en interesses?</w:t>
      </w:r>
      <w:bookmarkEnd w:id="0"/>
    </w:p>
    <w:p w14:paraId="282D2BEC" w14:textId="7E6C32F4" w:rsidR="004D0456" w:rsidRDefault="003A613F" w:rsidP="004D0456">
      <w:r w:rsidRPr="00FC3348">
        <w:t xml:space="preserve">Deze cursus wordt gegeven door </w:t>
      </w:r>
      <w:r w:rsidRPr="00FC3348">
        <w:rPr>
          <w:i/>
          <w:iCs/>
        </w:rPr>
        <w:t>Paul Hegarty</w:t>
      </w:r>
      <w:r w:rsidR="006E7471" w:rsidRPr="00FC3348">
        <w:t xml:space="preserve">. Hij is een lector aan de universiteit van Stanford. </w:t>
      </w:r>
      <w:r w:rsidR="000669B7" w:rsidRPr="00FC3348">
        <w:t>Paul Hegarty heeft zelf nog aan de universiteit van Stanford gezeten. Toen hij afgestudeerd was, heeft hij een jobaanbieding gekregen door Steve Jobs</w:t>
      </w:r>
      <w:r w:rsidR="004D0456" w:rsidRPr="00FC3348">
        <w:t xml:space="preserve"> bij </w:t>
      </w:r>
      <w:r w:rsidR="000C1989">
        <w:t>NeXT</w:t>
      </w:r>
      <w:r w:rsidR="004D0456" w:rsidRPr="00FC3348">
        <w:t xml:space="preserve"> computer</w:t>
      </w:r>
      <w:r w:rsidR="000C1989">
        <w:t>s</w:t>
      </w:r>
      <w:r w:rsidR="004D0456" w:rsidRPr="00FC3348">
        <w:t xml:space="preserve"> en heeft daar 8 jaar gewerkt.</w:t>
      </w:r>
      <w:r w:rsidR="00305C25" w:rsidRPr="00FC3348">
        <w:t xml:space="preserve"> </w:t>
      </w:r>
      <w:r w:rsidR="00571389">
        <w:t xml:space="preserve">Veel </w:t>
      </w:r>
      <w:r w:rsidR="002F3B50">
        <w:t>kan</w:t>
      </w:r>
      <w:r w:rsidR="00571389">
        <w:t xml:space="preserve"> ik niet vinden over Paul Hegarty</w:t>
      </w:r>
      <w:r w:rsidR="002F3B50">
        <w:t>, doordat hij zijn privéleven beschermt houdt.</w:t>
      </w:r>
    </w:p>
    <w:p w14:paraId="5E5E95B2" w14:textId="4630DD47" w:rsidR="002F3B50" w:rsidRPr="002F3B50" w:rsidRDefault="002F3B50" w:rsidP="002F3B50">
      <w:pPr>
        <w:pStyle w:val="Lijstalinea"/>
        <w:numPr>
          <w:ilvl w:val="0"/>
          <w:numId w:val="27"/>
        </w:numPr>
        <w:rPr>
          <w:color w:val="B0B0B0" w:themeColor="accent2" w:themeShade="BF"/>
        </w:rPr>
      </w:pPr>
      <w:r w:rsidRPr="002F3B50">
        <w:rPr>
          <w:color w:val="B0B0B0" w:themeColor="accent2" w:themeShade="BF"/>
        </w:rPr>
        <w:t>Bronnen:</w:t>
      </w:r>
      <w:r w:rsidRPr="002F3B50">
        <w:rPr>
          <w:color w:val="B0B0B0" w:themeColor="accent2" w:themeShade="BF"/>
        </w:rPr>
        <w:br/>
      </w:r>
      <w:hyperlink r:id="rId8" w:history="1">
        <w:r w:rsidRPr="002F3B50">
          <w:rPr>
            <w:rStyle w:val="Hyperlink"/>
            <w:color w:val="034990" w:themeColor="hyperlink" w:themeShade="BF"/>
          </w:rPr>
          <w:t>https://www.quora.com/Who-is-Paul-Hegarty-from-Stanford-CS193</w:t>
        </w:r>
      </w:hyperlink>
    </w:p>
    <w:p w14:paraId="3F3E0007" w14:textId="65FF3926" w:rsidR="002F3B50" w:rsidRDefault="00AF154F" w:rsidP="002F3B50">
      <w:pPr>
        <w:pStyle w:val="Lijstalinea"/>
        <w:rPr>
          <w:color w:val="B0B0B0" w:themeColor="accent2" w:themeShade="BF"/>
        </w:rPr>
      </w:pPr>
      <w:hyperlink r:id="rId9" w:history="1">
        <w:r w:rsidR="002F3B50" w:rsidRPr="004304A4">
          <w:rPr>
            <w:rStyle w:val="Hyperlink"/>
            <w:color w:val="034990" w:themeColor="hyperlink" w:themeShade="BF"/>
          </w:rPr>
          <w:t>https://www.youtube.com/watch?v=ZnphFIgkgoY&amp;feature=emb_logo</w:t>
        </w:r>
      </w:hyperlink>
    </w:p>
    <w:p w14:paraId="293BFA96" w14:textId="3BBABAA1" w:rsidR="002F3B50" w:rsidRPr="002F3B50" w:rsidRDefault="002F3B50" w:rsidP="002F3B50">
      <w:pPr>
        <w:pStyle w:val="Lijstalinea"/>
        <w:rPr>
          <w:color w:val="B0B0B0" w:themeColor="accent2" w:themeShade="BF"/>
        </w:rPr>
      </w:pPr>
      <w:r>
        <w:rPr>
          <w:color w:val="B0B0B0" w:themeColor="accent2" w:themeShade="BF"/>
        </w:rPr>
        <w:t xml:space="preserve">En in </w:t>
      </w:r>
      <w:bookmarkStart w:id="1" w:name="_Hlk54616001"/>
      <w:r>
        <w:rPr>
          <w:color w:val="B0B0B0" w:themeColor="accent2" w:themeShade="BF"/>
        </w:rPr>
        <w:t xml:space="preserve">zijn eigen </w:t>
      </w:r>
      <w:r w:rsidR="00E24C06">
        <w:rPr>
          <w:color w:val="B0B0B0" w:themeColor="accent2" w:themeShade="BF"/>
        </w:rPr>
        <w:t>cursusmateriaal</w:t>
      </w:r>
      <w:bookmarkEnd w:id="1"/>
      <w:r>
        <w:rPr>
          <w:color w:val="B0B0B0" w:themeColor="accent2" w:themeShade="BF"/>
        </w:rPr>
        <w:t>.</w:t>
      </w:r>
    </w:p>
    <w:p w14:paraId="38549FB4" w14:textId="0F42609C" w:rsidR="004D0456" w:rsidRPr="00444F98" w:rsidRDefault="005235D6" w:rsidP="00CB7ACD">
      <w:pPr>
        <w:pStyle w:val="Kop2"/>
        <w:rPr>
          <w:sz w:val="24"/>
          <w:szCs w:val="24"/>
        </w:rPr>
      </w:pPr>
      <w:bookmarkStart w:id="2" w:name="_Toc53925959"/>
      <w:r w:rsidRPr="00444F98">
        <w:rPr>
          <w:sz w:val="24"/>
          <w:szCs w:val="24"/>
        </w:rPr>
        <w:t>Omschrijf in eigen woorden wat je precies nodig hebt om een iOS app te ontwikkelen? Welke programma's moet je installeren? Welke programmeertaal wordt er gebruikt in de cursus? Kan je ook nog een andere programmeertaal kiezen?</w:t>
      </w:r>
      <w:bookmarkEnd w:id="2"/>
    </w:p>
    <w:p w14:paraId="1940D183" w14:textId="1E9AA652" w:rsidR="002F3B50" w:rsidRDefault="005235D6" w:rsidP="005235D6">
      <w:r w:rsidRPr="00FC3348">
        <w:t xml:space="preserve">Voor </w:t>
      </w:r>
      <w:r w:rsidR="00571389" w:rsidRPr="00FC3348">
        <w:t>IOS-apps</w:t>
      </w:r>
      <w:r w:rsidRPr="00FC3348">
        <w:t xml:space="preserve"> te programmeren heb je een Macbook nodig met Xcode. Je hebt ook kennis nodig van </w:t>
      </w:r>
      <w:r w:rsidR="00236F9C" w:rsidRPr="00FC3348">
        <w:t>de programmeertaal dat jij gaat gebruiken. In de cursus gebruiken ze de programmeertaal Swift. Er is ook nog een andere programmeertaal voor Apple apps te maken, genaamd: “Objective-C”.</w:t>
      </w:r>
    </w:p>
    <w:p w14:paraId="2DEB6531" w14:textId="5E92985A" w:rsidR="002F3B50" w:rsidRPr="002F3B50" w:rsidRDefault="002F3B50" w:rsidP="002F3B50">
      <w:pPr>
        <w:pStyle w:val="Lijstalinea"/>
        <w:numPr>
          <w:ilvl w:val="0"/>
          <w:numId w:val="27"/>
        </w:numPr>
        <w:rPr>
          <w:color w:val="B0B0B0" w:themeColor="accent2" w:themeShade="BF"/>
        </w:rPr>
      </w:pPr>
      <w:r w:rsidRPr="002F3B50">
        <w:rPr>
          <w:color w:val="B0B0B0" w:themeColor="accent2" w:themeShade="BF"/>
        </w:rPr>
        <w:t>Bronnen:</w:t>
      </w:r>
    </w:p>
    <w:p w14:paraId="20027501" w14:textId="7735C958" w:rsidR="002F3B50" w:rsidRPr="002F3B50" w:rsidRDefault="00AF154F" w:rsidP="002F3B50">
      <w:pPr>
        <w:pStyle w:val="Lijstalinea"/>
        <w:rPr>
          <w:color w:val="B0B0B0" w:themeColor="accent2" w:themeShade="BF"/>
        </w:rPr>
      </w:pPr>
      <w:hyperlink r:id="rId10" w:history="1">
        <w:r w:rsidR="00BC103F" w:rsidRPr="004304A4">
          <w:rPr>
            <w:rStyle w:val="Hyperlink"/>
            <w:color w:val="034990" w:themeColor="hyperlink" w:themeShade="BF"/>
          </w:rPr>
          <w:t>https://buildfire.com/programming-languages-ios-app/</w:t>
        </w:r>
      </w:hyperlink>
      <w:r w:rsidR="00BC103F">
        <w:rPr>
          <w:color w:val="B0B0B0" w:themeColor="accent2" w:themeShade="BF"/>
        </w:rPr>
        <w:t xml:space="preserve"> </w:t>
      </w:r>
    </w:p>
    <w:p w14:paraId="4E013E1E" w14:textId="0080F1AE" w:rsidR="006237D0" w:rsidRPr="00444F98" w:rsidRDefault="007C6AC3" w:rsidP="00CB7ACD">
      <w:pPr>
        <w:pStyle w:val="Kop2"/>
        <w:rPr>
          <w:sz w:val="22"/>
          <w:szCs w:val="22"/>
        </w:rPr>
      </w:pPr>
      <w:bookmarkStart w:id="3" w:name="_Toc53925960"/>
      <w:r w:rsidRPr="00444F98">
        <w:rPr>
          <w:sz w:val="24"/>
          <w:szCs w:val="24"/>
        </w:rPr>
        <w:t>Tijdens de eerste sessie legt de docent het verschil uit tussen functioneel programmeren en object-georiënteerd programmeren. Leg in je eigen woorden uit wat het verschil exact is. Wat zijn de voordelen? Wat zijn de nadelen?</w:t>
      </w:r>
      <w:bookmarkEnd w:id="3"/>
    </w:p>
    <w:p w14:paraId="36D4FA72" w14:textId="6F0ABEC5" w:rsidR="006237D0" w:rsidRPr="00FC3348" w:rsidRDefault="006237D0" w:rsidP="006237D0">
      <w:pPr>
        <w:rPr>
          <w:b/>
          <w:bCs/>
          <w:sz w:val="23"/>
          <w:szCs w:val="23"/>
        </w:rPr>
      </w:pPr>
      <w:r w:rsidRPr="00FC3348">
        <w:rPr>
          <w:b/>
          <w:bCs/>
          <w:sz w:val="22"/>
        </w:rPr>
        <w:t>Functioneel</w:t>
      </w:r>
      <w:r w:rsidRPr="00FC3348">
        <w:rPr>
          <w:b/>
          <w:bCs/>
          <w:sz w:val="23"/>
          <w:szCs w:val="23"/>
        </w:rPr>
        <w:t xml:space="preserve"> programmeren: </w:t>
      </w:r>
    </w:p>
    <w:p w14:paraId="0A458A20" w14:textId="67FE6D30" w:rsidR="00FC3348" w:rsidRDefault="00FC3348" w:rsidP="006237D0">
      <w:pPr>
        <w:rPr>
          <w:b/>
          <w:bCs/>
        </w:rPr>
      </w:pPr>
      <w:r>
        <w:rPr>
          <w:b/>
          <w:bCs/>
        </w:rPr>
        <w:tab/>
      </w:r>
      <w:r w:rsidRPr="00FC3348">
        <w:rPr>
          <w:b/>
          <w:bCs/>
          <w:sz w:val="22"/>
          <w:szCs w:val="24"/>
        </w:rPr>
        <w:t>Uitleg</w:t>
      </w:r>
      <w:r>
        <w:rPr>
          <w:b/>
          <w:bCs/>
        </w:rPr>
        <w:t>:</w:t>
      </w:r>
    </w:p>
    <w:p w14:paraId="7305D3BE" w14:textId="418B3913" w:rsidR="00AC5E60" w:rsidRDefault="00CA3245" w:rsidP="006237D0">
      <w:r>
        <w:t>Functioneel programmeren is een vorm van programmeren en een denkwijze voor het programmeren. Bij functioneel programmeren gaat het programma proberen het wijzigen van status- en veranderlijke gegevens te vermijden. In zo een programma moet de uitvoer van een functie altijd hetzelfde zijn, mits dat de invoer voor deze functie hetzelfde is.</w:t>
      </w:r>
      <w:r w:rsidR="00D913BE">
        <w:t xml:space="preserve"> Functioneel programmeren benadrukt dus</w:t>
      </w:r>
      <w:r w:rsidR="006B7AB4">
        <w:t xml:space="preserve"> de evaluatie van functies.</w:t>
      </w:r>
    </w:p>
    <w:p w14:paraId="5D3A04FD" w14:textId="74581AB7" w:rsidR="00FC3348" w:rsidRPr="00AC5E60" w:rsidRDefault="00FC3348" w:rsidP="006237D0">
      <w:r w:rsidRPr="00FC3348">
        <w:rPr>
          <w:sz w:val="22"/>
          <w:szCs w:val="24"/>
        </w:rPr>
        <w:tab/>
      </w:r>
      <w:r w:rsidRPr="00FC3348">
        <w:rPr>
          <w:b/>
          <w:bCs/>
          <w:sz w:val="22"/>
          <w:szCs w:val="24"/>
        </w:rPr>
        <w:t>Voordelen:</w:t>
      </w:r>
    </w:p>
    <w:p w14:paraId="36EE4CF2" w14:textId="0B5A2259" w:rsidR="00FC3348" w:rsidRDefault="00AC5E60" w:rsidP="00AC5E60">
      <w:pPr>
        <w:pStyle w:val="Lijstalinea"/>
        <w:numPr>
          <w:ilvl w:val="0"/>
          <w:numId w:val="26"/>
        </w:numPr>
      </w:pPr>
      <w:r>
        <w:t>De functies zijn eenvoudig te begrijpen.</w:t>
      </w:r>
    </w:p>
    <w:p w14:paraId="008BDDAB" w14:textId="68F5AB83" w:rsidR="00555174" w:rsidRDefault="00555174" w:rsidP="00555174">
      <w:pPr>
        <w:pStyle w:val="Lijstalinea"/>
        <w:numPr>
          <w:ilvl w:val="0"/>
          <w:numId w:val="26"/>
        </w:numPr>
      </w:pPr>
      <w:r>
        <w:t>De waarden worden enkel opgeslagen wanneer het nodig is</w:t>
      </w:r>
      <w:r w:rsidR="00B80BE1">
        <w:t>.</w:t>
      </w:r>
    </w:p>
    <w:p w14:paraId="588EBC89" w14:textId="28223005" w:rsidR="00555174" w:rsidRDefault="00555174" w:rsidP="00555174">
      <w:pPr>
        <w:pStyle w:val="Lijstalinea"/>
        <w:numPr>
          <w:ilvl w:val="0"/>
          <w:numId w:val="26"/>
        </w:numPr>
      </w:pPr>
      <w:r>
        <w:t>Het debuggen en testen is gemakkelijker, omdat ze onveranderlijke waarden gebruiken.</w:t>
      </w:r>
    </w:p>
    <w:p w14:paraId="705DC069" w14:textId="33C1B40E" w:rsidR="00555174" w:rsidRDefault="00555174" w:rsidP="00555174">
      <w:pPr>
        <w:pStyle w:val="Lijstalinea"/>
        <w:numPr>
          <w:ilvl w:val="0"/>
          <w:numId w:val="26"/>
        </w:numPr>
      </w:pPr>
      <w:r>
        <w:t>Deze stijl gaat met functies om als waarden en gaat deze doorgeven aan andere functies als variabelen.</w:t>
      </w:r>
    </w:p>
    <w:p w14:paraId="00DC6AAA" w14:textId="3F92E7A0" w:rsidR="00B80BE1" w:rsidRDefault="00B80BE1" w:rsidP="00B80BE1">
      <w:pPr>
        <w:ind w:left="708"/>
        <w:rPr>
          <w:b/>
          <w:bCs/>
          <w:sz w:val="22"/>
          <w:szCs w:val="24"/>
        </w:rPr>
      </w:pPr>
      <w:r>
        <w:rPr>
          <w:b/>
          <w:bCs/>
          <w:sz w:val="22"/>
          <w:szCs w:val="24"/>
        </w:rPr>
        <w:t>Nadelen:</w:t>
      </w:r>
    </w:p>
    <w:p w14:paraId="65E35286" w14:textId="43877185" w:rsidR="00B80BE1" w:rsidRPr="00B80BE1" w:rsidRDefault="00B80BE1" w:rsidP="00B80BE1">
      <w:pPr>
        <w:pStyle w:val="Lijstalinea"/>
        <w:numPr>
          <w:ilvl w:val="0"/>
          <w:numId w:val="26"/>
        </w:numPr>
      </w:pPr>
      <w:r>
        <w:t>In sommige gevallen leid</w:t>
      </w:r>
      <w:r w:rsidR="00571389">
        <w:t>t</w:t>
      </w:r>
      <w:r>
        <w:t xml:space="preserve"> het schrijven van pure functies tot een minder leesbare code.</w:t>
      </w:r>
    </w:p>
    <w:p w14:paraId="5CE1C9FA" w14:textId="00247B10" w:rsidR="00B80BE1" w:rsidRPr="00B80BE1" w:rsidRDefault="00B80BE1" w:rsidP="00B80BE1">
      <w:pPr>
        <w:pStyle w:val="Lijstalinea"/>
        <w:numPr>
          <w:ilvl w:val="0"/>
          <w:numId w:val="26"/>
        </w:numPr>
      </w:pPr>
      <w:r>
        <w:t xml:space="preserve">Het is moeilijk om </w:t>
      </w:r>
      <w:r w:rsidRPr="00B80BE1">
        <w:rPr>
          <w:i/>
          <w:iCs/>
        </w:rPr>
        <w:t>pure functies</w:t>
      </w:r>
      <w:r>
        <w:t xml:space="preserve"> samen te voegen met de rest van de applicatie en met de Input /output bewerkingen.</w:t>
      </w:r>
    </w:p>
    <w:p w14:paraId="5B15B370" w14:textId="4D950932" w:rsidR="00D913BE" w:rsidRDefault="00B80BE1" w:rsidP="00E05F85">
      <w:pPr>
        <w:pStyle w:val="Lijstalinea"/>
        <w:numPr>
          <w:ilvl w:val="0"/>
          <w:numId w:val="26"/>
        </w:numPr>
      </w:pPr>
      <w:r w:rsidRPr="00B80BE1">
        <w:t>Het schrijven van programma's in een recursieve stijl in plaats van hiervoor loops te gebruiken, kan een ontmoedigende taak zijn</w:t>
      </w:r>
    </w:p>
    <w:p w14:paraId="698E9E20" w14:textId="77777777" w:rsidR="00CB7ACD" w:rsidRDefault="00CB7ACD" w:rsidP="00CB7ACD"/>
    <w:p w14:paraId="713E306B" w14:textId="0195F576" w:rsidR="00D913BE" w:rsidRPr="00D913BE" w:rsidRDefault="00D913BE" w:rsidP="00D913BE">
      <w:pPr>
        <w:rPr>
          <w:b/>
          <w:bCs/>
          <w:sz w:val="22"/>
          <w:szCs w:val="24"/>
        </w:rPr>
      </w:pPr>
      <w:r w:rsidRPr="00D913BE">
        <w:rPr>
          <w:b/>
          <w:bCs/>
          <w:sz w:val="22"/>
          <w:szCs w:val="24"/>
        </w:rPr>
        <w:lastRenderedPageBreak/>
        <w:t>Object-georiënteerd programmeren:</w:t>
      </w:r>
    </w:p>
    <w:p w14:paraId="70F6661D" w14:textId="7F93CBE4" w:rsidR="00D913BE" w:rsidRDefault="00D913BE" w:rsidP="00D913BE">
      <w:pPr>
        <w:rPr>
          <w:b/>
          <w:bCs/>
          <w:sz w:val="22"/>
          <w:szCs w:val="24"/>
        </w:rPr>
      </w:pPr>
      <w:r w:rsidRPr="00D913BE">
        <w:rPr>
          <w:b/>
          <w:bCs/>
          <w:sz w:val="22"/>
          <w:szCs w:val="24"/>
        </w:rPr>
        <w:tab/>
        <w:t>Uitleg:</w:t>
      </w:r>
    </w:p>
    <w:p w14:paraId="6401E9CE" w14:textId="676985F7" w:rsidR="00D913BE" w:rsidRDefault="00D913BE" w:rsidP="00D913BE">
      <w:r>
        <w:t>Object-georiënteerd programmeren (OOP) is</w:t>
      </w:r>
      <w:r w:rsidR="006B7AB4">
        <w:t xml:space="preserve"> een denkwijze voor het programmeren. Bij deze denkwijze</w:t>
      </w:r>
      <w:r w:rsidR="00571389">
        <w:t xml:space="preserve"> schrijft men code in de vorm van velden. Bij deze programmeertaal worden computerprogramma’s ontwikkeld aan de hand van objecten die met elkaar kunnen communiceren.</w:t>
      </w:r>
    </w:p>
    <w:p w14:paraId="564537DC" w14:textId="6CFD7203" w:rsidR="00BC103F" w:rsidRDefault="00BC103F" w:rsidP="00D913BE">
      <w:pPr>
        <w:rPr>
          <w:b/>
          <w:bCs/>
          <w:sz w:val="22"/>
          <w:szCs w:val="24"/>
        </w:rPr>
      </w:pPr>
      <w:r>
        <w:tab/>
      </w:r>
      <w:r w:rsidRPr="00BC103F">
        <w:rPr>
          <w:b/>
          <w:bCs/>
          <w:sz w:val="22"/>
          <w:szCs w:val="24"/>
        </w:rPr>
        <w:t>Voordelen:</w:t>
      </w:r>
    </w:p>
    <w:p w14:paraId="520BD62C" w14:textId="2454BE20" w:rsidR="00BC103F" w:rsidRDefault="00BC103F" w:rsidP="00BC103F">
      <w:pPr>
        <w:pStyle w:val="Lijstalinea"/>
        <w:numPr>
          <w:ilvl w:val="0"/>
          <w:numId w:val="26"/>
        </w:numPr>
      </w:pPr>
      <w:r>
        <w:t>Elk stuk code doet zijn eigen ding, terwijl het de andere stukjes code met rust laat.</w:t>
      </w:r>
    </w:p>
    <w:p w14:paraId="5607420B" w14:textId="77777777" w:rsidR="00D67BEC" w:rsidRDefault="00D67BEC" w:rsidP="00BC103F">
      <w:pPr>
        <w:pStyle w:val="Lijstalinea"/>
        <w:numPr>
          <w:ilvl w:val="0"/>
          <w:numId w:val="26"/>
        </w:numPr>
      </w:pPr>
      <w:r w:rsidRPr="00D67BEC">
        <w:t xml:space="preserve">Sneller code schrijven door herbruikbaarheid. </w:t>
      </w:r>
    </w:p>
    <w:p w14:paraId="54C6711B" w14:textId="11D5E6E3" w:rsidR="00D67BEC" w:rsidRDefault="00D67BEC" w:rsidP="00BC103F">
      <w:pPr>
        <w:pStyle w:val="Lijstalinea"/>
        <w:numPr>
          <w:ilvl w:val="0"/>
          <w:numId w:val="26"/>
        </w:numPr>
      </w:pPr>
      <w:r w:rsidRPr="00D67BEC">
        <w:t>Flexibiliteit door polymorfisme</w:t>
      </w:r>
    </w:p>
    <w:p w14:paraId="707C1513" w14:textId="6F7D86F2" w:rsidR="00D67BEC" w:rsidRDefault="00D67BEC" w:rsidP="00BC103F">
      <w:pPr>
        <w:pStyle w:val="Lijstalinea"/>
        <w:numPr>
          <w:ilvl w:val="0"/>
          <w:numId w:val="26"/>
        </w:numPr>
      </w:pPr>
      <w:r w:rsidRPr="00D67BEC">
        <w:t>Effectieve probleemoplossing</w:t>
      </w:r>
    </w:p>
    <w:p w14:paraId="3DAEE1C8" w14:textId="2FBC63F2" w:rsidR="00D67BEC" w:rsidRDefault="00D67BEC" w:rsidP="00BC103F">
      <w:pPr>
        <w:pStyle w:val="Lijstalinea"/>
        <w:numPr>
          <w:ilvl w:val="0"/>
          <w:numId w:val="26"/>
        </w:numPr>
      </w:pPr>
      <w:r w:rsidRPr="00D67BEC">
        <w:t>Het biedt een duidelijke structuur aan programma’s.</w:t>
      </w:r>
    </w:p>
    <w:p w14:paraId="59980F7B" w14:textId="2221E663" w:rsidR="00D67BEC" w:rsidRDefault="00D67BEC" w:rsidP="00D67BEC">
      <w:pPr>
        <w:ind w:firstLine="708"/>
        <w:rPr>
          <w:b/>
          <w:bCs/>
          <w:sz w:val="22"/>
          <w:szCs w:val="24"/>
        </w:rPr>
      </w:pPr>
      <w:r w:rsidRPr="00D67BEC">
        <w:rPr>
          <w:b/>
          <w:bCs/>
          <w:sz w:val="22"/>
          <w:szCs w:val="24"/>
        </w:rPr>
        <w:t>Nadelen:</w:t>
      </w:r>
    </w:p>
    <w:p w14:paraId="09902861" w14:textId="584C6B14" w:rsidR="00D67BEC" w:rsidRDefault="00D67BEC" w:rsidP="00D67BEC">
      <w:pPr>
        <w:pStyle w:val="Lijstalinea"/>
        <w:numPr>
          <w:ilvl w:val="0"/>
          <w:numId w:val="26"/>
        </w:numPr>
      </w:pPr>
      <w:r>
        <w:t>Object-georiënteerde programmeer</w:t>
      </w:r>
      <w:r w:rsidRPr="00D67BEC">
        <w:t xml:space="preserve"> projecten </w:t>
      </w:r>
      <w:r>
        <w:t>vragen</w:t>
      </w:r>
      <w:r w:rsidRPr="00D67BEC">
        <w:t xml:space="preserve"> meer rekenkracht van de processor.</w:t>
      </w:r>
    </w:p>
    <w:p w14:paraId="0DEA05D7" w14:textId="270754B5" w:rsidR="00D67BEC" w:rsidRDefault="00D67BEC" w:rsidP="00D67BEC">
      <w:pPr>
        <w:pStyle w:val="Lijstalinea"/>
        <w:numPr>
          <w:ilvl w:val="0"/>
          <w:numId w:val="26"/>
        </w:numPr>
      </w:pPr>
      <w:r>
        <w:t>Je moet meer plannen (Hangt af van de grootte van het project)</w:t>
      </w:r>
    </w:p>
    <w:p w14:paraId="2D1B0547" w14:textId="6E132F66" w:rsidR="00D67BEC" w:rsidRPr="00D67BEC" w:rsidRDefault="00D67BEC" w:rsidP="00D67BEC">
      <w:pPr>
        <w:pStyle w:val="Lijstalinea"/>
        <w:numPr>
          <w:ilvl w:val="0"/>
          <w:numId w:val="26"/>
        </w:numPr>
      </w:pPr>
      <w:r w:rsidRPr="00D67BEC">
        <w:t>Het is moeilijk</w:t>
      </w:r>
      <w:r>
        <w:t>er</w:t>
      </w:r>
      <w:r w:rsidRPr="00D67BEC">
        <w:t xml:space="preserve"> om classes in libraries</w:t>
      </w:r>
      <w:r>
        <w:t xml:space="preserve"> te gebruiken e</w:t>
      </w:r>
      <w:r w:rsidRPr="00D67BEC">
        <w:t>n</w:t>
      </w:r>
      <w:r>
        <w:t xml:space="preserve"> toe te voegen</w:t>
      </w:r>
      <w:r w:rsidRPr="00D67BEC">
        <w:t xml:space="preserve"> die je zelf niet beheert.</w:t>
      </w:r>
    </w:p>
    <w:p w14:paraId="0A827C82" w14:textId="6A5E4362" w:rsidR="00D67BEC" w:rsidRDefault="00856FF8" w:rsidP="00D67BEC">
      <w:pPr>
        <w:pStyle w:val="Lijstalinea"/>
        <w:numPr>
          <w:ilvl w:val="0"/>
          <w:numId w:val="26"/>
        </w:numPr>
        <w:rPr>
          <w:color w:val="B0B0B0" w:themeColor="accent2" w:themeShade="BF"/>
        </w:rPr>
      </w:pPr>
      <w:r>
        <w:rPr>
          <w:color w:val="B0B0B0" w:themeColor="accent2" w:themeShade="BF"/>
        </w:rPr>
        <w:t>B</w:t>
      </w:r>
      <w:r w:rsidR="00D67BEC">
        <w:rPr>
          <w:color w:val="B0B0B0" w:themeColor="accent2" w:themeShade="BF"/>
        </w:rPr>
        <w:t>ronnen</w:t>
      </w:r>
      <w:r>
        <w:rPr>
          <w:color w:val="B0B0B0" w:themeColor="accent2" w:themeShade="BF"/>
        </w:rPr>
        <w:t>:</w:t>
      </w:r>
    </w:p>
    <w:p w14:paraId="3D4BEAB5" w14:textId="2E18E4F7" w:rsidR="00856FF8" w:rsidRDefault="00AF154F" w:rsidP="00856FF8">
      <w:pPr>
        <w:pStyle w:val="Lijstalinea"/>
        <w:rPr>
          <w:color w:val="B0B0B0" w:themeColor="accent2" w:themeShade="BF"/>
        </w:rPr>
      </w:pPr>
      <w:hyperlink r:id="rId11" w:anchor=":~:text=Nadelen%20van%20OOP,-Ondanks%20dat%20object&amp;text=Hier%20een%20opsomming%20van%20de,als%20je%20OOP%20wil%20toepassen" w:history="1">
        <w:r w:rsidR="00856FF8" w:rsidRPr="004304A4">
          <w:rPr>
            <w:rStyle w:val="Hyperlink"/>
            <w:color w:val="034990" w:themeColor="hyperlink" w:themeShade="BF"/>
          </w:rPr>
          <w:t>https://programmeerplaats.nl/object-georienteerd-programmeren/#:~:text=Nadelen%20van%20OOP,-Ondanks%20dat%20object&amp;text=Hier%20een%20opsomming%20van%20de,als%20je%20OOP%20wil%20toepassen</w:t>
        </w:r>
      </w:hyperlink>
      <w:r w:rsidR="00856FF8">
        <w:rPr>
          <w:color w:val="B0B0B0" w:themeColor="accent2" w:themeShade="BF"/>
        </w:rPr>
        <w:t xml:space="preserve"> </w:t>
      </w:r>
    </w:p>
    <w:p w14:paraId="5470F1E1" w14:textId="4D10DAFB" w:rsidR="00856FF8" w:rsidRDefault="00AF154F" w:rsidP="00856FF8">
      <w:pPr>
        <w:pStyle w:val="Lijstalinea"/>
        <w:rPr>
          <w:color w:val="B0B0B0" w:themeColor="accent2" w:themeShade="BF"/>
        </w:rPr>
      </w:pPr>
      <w:hyperlink r:id="rId12" w:history="1">
        <w:r w:rsidR="00856FF8" w:rsidRPr="004304A4">
          <w:rPr>
            <w:rStyle w:val="Hyperlink"/>
            <w:color w:val="034990" w:themeColor="hyperlink" w:themeShade="BF"/>
          </w:rPr>
          <w:t>https://www.roberthalf.com/blog/salaries-and-skills/4-advantages-of-object-oriented-programming</w:t>
        </w:r>
      </w:hyperlink>
      <w:r w:rsidR="00856FF8">
        <w:rPr>
          <w:color w:val="B0B0B0" w:themeColor="accent2" w:themeShade="BF"/>
        </w:rPr>
        <w:t xml:space="preserve"> </w:t>
      </w:r>
    </w:p>
    <w:p w14:paraId="29E359D2" w14:textId="2957B8B3" w:rsidR="00856FF8" w:rsidRDefault="00AF154F" w:rsidP="00856FF8">
      <w:pPr>
        <w:pStyle w:val="Lijstalinea"/>
        <w:rPr>
          <w:color w:val="B0B0B0" w:themeColor="accent2" w:themeShade="BF"/>
        </w:rPr>
      </w:pPr>
      <w:hyperlink r:id="rId13" w:anchor=":~:text=Both%20Functional%20programming%20and%20object,data%20is%20stored%20in%20objects" w:history="1">
        <w:r w:rsidR="00856FF8" w:rsidRPr="004304A4">
          <w:rPr>
            <w:rStyle w:val="Hyperlink"/>
            <w:color w:val="034990" w:themeColor="hyperlink" w:themeShade="BF"/>
          </w:rPr>
          <w:t>https://medium.com/@shaistha24/functional-programming-vs-object-oriented-programming-oop-which-is-better-82172e53a526#:~:text=Both%20Functional%20programming%20and%20object,data%20is%20stored%20in%20objects</w:t>
        </w:r>
      </w:hyperlink>
      <w:r w:rsidR="00856FF8">
        <w:rPr>
          <w:color w:val="B0B0B0" w:themeColor="accent2" w:themeShade="BF"/>
        </w:rPr>
        <w:t xml:space="preserve"> </w:t>
      </w:r>
    </w:p>
    <w:p w14:paraId="25556E04" w14:textId="1C273FFB" w:rsidR="00856FF8" w:rsidRDefault="00AF154F" w:rsidP="00856FF8">
      <w:pPr>
        <w:pStyle w:val="Lijstalinea"/>
        <w:rPr>
          <w:color w:val="B0B0B0" w:themeColor="accent2" w:themeShade="BF"/>
        </w:rPr>
      </w:pPr>
      <w:hyperlink r:id="rId14" w:anchor=":~:text=Object%2Doriented%20programming%20(OOP),(often%20known%20as%20methods)" w:history="1">
        <w:r w:rsidR="00856FF8" w:rsidRPr="004304A4">
          <w:rPr>
            <w:rStyle w:val="Hyperlink"/>
            <w:color w:val="034990" w:themeColor="hyperlink" w:themeShade="BF"/>
          </w:rPr>
          <w:t>https://en.wikipedia.org/wiki/Object-oriented_programming#:~:text=Object%2Doriented%20programming%20(OOP),(often%20known%20as%20methods)</w:t>
        </w:r>
      </w:hyperlink>
      <w:r w:rsidR="00856FF8" w:rsidRPr="00856FF8">
        <w:rPr>
          <w:color w:val="B0B0B0" w:themeColor="accent2" w:themeShade="BF"/>
        </w:rPr>
        <w:t>.</w:t>
      </w:r>
      <w:r w:rsidR="00856FF8">
        <w:rPr>
          <w:color w:val="B0B0B0" w:themeColor="accent2" w:themeShade="BF"/>
        </w:rPr>
        <w:t xml:space="preserve"> </w:t>
      </w:r>
    </w:p>
    <w:p w14:paraId="0BAC2CA2" w14:textId="7A002E91" w:rsidR="00856FF8" w:rsidRPr="00444F98" w:rsidRDefault="00856FF8" w:rsidP="00CB7ACD">
      <w:pPr>
        <w:pStyle w:val="Kop2"/>
        <w:rPr>
          <w:sz w:val="24"/>
          <w:szCs w:val="24"/>
          <w:shd w:val="clear" w:color="auto" w:fill="FFFFFF"/>
        </w:rPr>
      </w:pPr>
      <w:r w:rsidRPr="00444F98">
        <w:rPr>
          <w:sz w:val="24"/>
          <w:szCs w:val="24"/>
          <w:shd w:val="clear" w:color="auto" w:fill="FFFFFF"/>
        </w:rPr>
        <w:t>In de code maakt de docent gebruik van HStack en ZStack. Wat is het verschil? Waarom zijn dit elementaire bouwstenen bij het programmeren van een mobiele app?</w:t>
      </w:r>
    </w:p>
    <w:p w14:paraId="07BDC1D5" w14:textId="76CC5ADE" w:rsidR="00037D21" w:rsidRDefault="00E24C06" w:rsidP="00856FF8">
      <w:r>
        <w:t>ZStack</w:t>
      </w:r>
      <w:r w:rsidR="00057846">
        <w:t xml:space="preserve"> gaat objecten boven elkaar zetten</w:t>
      </w:r>
      <w:r w:rsidR="00037D21">
        <w:t>, met andere woorden het gaat de objecten laten overlappen met elkaar waar nodig. HStack daarentegen gaat de objecten horizontaal uitlijnen. Deze wordt vooral gebruikt om mooie formulieren te maken. HStack en ZStack zijn belangrijke bouwstenen bij het programmeren van een mobiele app, omdat men vaak objecten naast elkaar of op elkaar wil tonen in een app.</w:t>
      </w:r>
    </w:p>
    <w:p w14:paraId="21EC7EDF" w14:textId="7419ADCC" w:rsidR="00E24C06" w:rsidRDefault="00E24C06" w:rsidP="00E24C06">
      <w:pPr>
        <w:pStyle w:val="Lijstalinea"/>
        <w:numPr>
          <w:ilvl w:val="0"/>
          <w:numId w:val="26"/>
        </w:numPr>
        <w:rPr>
          <w:color w:val="C0C1C2" w:themeColor="accent3" w:themeTint="66"/>
        </w:rPr>
      </w:pPr>
      <w:r>
        <w:rPr>
          <w:color w:val="C0C1C2" w:themeColor="accent3" w:themeTint="66"/>
        </w:rPr>
        <w:t xml:space="preserve">Bronnen: </w:t>
      </w:r>
    </w:p>
    <w:p w14:paraId="182D68EB" w14:textId="7ECC9F58" w:rsidR="00E24C06" w:rsidRPr="00E24C06" w:rsidRDefault="00093509" w:rsidP="00E24C06">
      <w:pPr>
        <w:pStyle w:val="Lijstalinea"/>
        <w:rPr>
          <w:color w:val="C0C1C2" w:themeColor="accent3" w:themeTint="66"/>
        </w:rPr>
      </w:pPr>
      <w:r>
        <w:rPr>
          <w:color w:val="B0B0B0" w:themeColor="accent2" w:themeShade="BF"/>
        </w:rPr>
        <w:t>Zijn</w:t>
      </w:r>
      <w:r w:rsidR="00E24C06">
        <w:rPr>
          <w:color w:val="B0B0B0" w:themeColor="accent2" w:themeShade="BF"/>
        </w:rPr>
        <w:t xml:space="preserve"> eigen cursusmateriaal</w:t>
      </w:r>
    </w:p>
    <w:p w14:paraId="0EAE9D5E" w14:textId="46B4E004" w:rsidR="00037D21" w:rsidRPr="00444F98" w:rsidRDefault="00037D21" w:rsidP="00CB7ACD">
      <w:pPr>
        <w:pStyle w:val="Kop2"/>
        <w:rPr>
          <w:sz w:val="24"/>
          <w:szCs w:val="24"/>
        </w:rPr>
      </w:pPr>
      <w:r w:rsidRPr="00444F98">
        <w:rPr>
          <w:sz w:val="24"/>
          <w:szCs w:val="24"/>
        </w:rPr>
        <w:t>Wat betekent MVVM? Leg in jouw eigen woorden uit waarom dit belangrijk.</w:t>
      </w:r>
    </w:p>
    <w:p w14:paraId="2402CBCD" w14:textId="6F7D9ABC" w:rsidR="00037D21" w:rsidRDefault="002E3D81" w:rsidP="00037D21">
      <w:pPr>
        <w:rPr>
          <w:rFonts w:cs="Arial"/>
          <w:szCs w:val="20"/>
        </w:rPr>
      </w:pPr>
      <w:r w:rsidRPr="002E3D81">
        <w:rPr>
          <w:rFonts w:cs="Arial"/>
          <w:szCs w:val="20"/>
        </w:rPr>
        <w:t>MVVM</w:t>
      </w:r>
      <w:r>
        <w:rPr>
          <w:rFonts w:cs="Arial"/>
          <w:szCs w:val="20"/>
        </w:rPr>
        <w:t xml:space="preserve"> ook wel beter bekend als Model-View-ViewModel is een manier van het ontwerpen van een app en organiseren van code. Het werkt samen met het concept van reactieve gebruikersinterfaces, dit zorgt ervoor dat men tijdens het aan passen van de data en</w:t>
      </w:r>
      <w:r w:rsidR="00E24C06">
        <w:rPr>
          <w:rFonts w:cs="Arial"/>
          <w:szCs w:val="20"/>
        </w:rPr>
        <w:t xml:space="preserve"> logica van de app, de app zelf ook verandert. </w:t>
      </w:r>
      <w:r>
        <w:rPr>
          <w:rFonts w:cs="Arial"/>
          <w:szCs w:val="20"/>
        </w:rPr>
        <w:t xml:space="preserve">Het is belangrijk om MVVM te gebruiken in </w:t>
      </w:r>
      <w:r w:rsidR="00E24C06">
        <w:rPr>
          <w:rFonts w:cs="Arial"/>
          <w:szCs w:val="20"/>
        </w:rPr>
        <w:t>Swift UI</w:t>
      </w:r>
      <w:r>
        <w:rPr>
          <w:rFonts w:cs="Arial"/>
          <w:szCs w:val="20"/>
        </w:rPr>
        <w:t>, omdat het zonder niet werkt.</w:t>
      </w:r>
    </w:p>
    <w:p w14:paraId="40A61941" w14:textId="00E5539E" w:rsidR="00CB7ACD" w:rsidRDefault="00CB7ACD" w:rsidP="00CB7ACD">
      <w:pPr>
        <w:pStyle w:val="Lijstalinea"/>
        <w:numPr>
          <w:ilvl w:val="0"/>
          <w:numId w:val="26"/>
        </w:numPr>
        <w:rPr>
          <w:rFonts w:cs="Arial"/>
          <w:color w:val="C0C1C2" w:themeColor="accent3" w:themeTint="66"/>
          <w:szCs w:val="20"/>
        </w:rPr>
      </w:pPr>
      <w:r>
        <w:rPr>
          <w:rFonts w:cs="Arial"/>
          <w:color w:val="C0C1C2" w:themeColor="accent3" w:themeTint="66"/>
          <w:szCs w:val="20"/>
        </w:rPr>
        <w:t xml:space="preserve">Bronnen: </w:t>
      </w:r>
    </w:p>
    <w:p w14:paraId="62A97578" w14:textId="51C460C1" w:rsidR="00CB7ACD" w:rsidRPr="00CB7ACD" w:rsidRDefault="00CB7ACD" w:rsidP="00B432B9">
      <w:pPr>
        <w:pStyle w:val="Lijstalinea"/>
        <w:rPr>
          <w:rFonts w:cs="Arial"/>
          <w:color w:val="C0C1C2" w:themeColor="accent3" w:themeTint="66"/>
          <w:szCs w:val="20"/>
        </w:rPr>
      </w:pPr>
      <w:r>
        <w:rPr>
          <w:rFonts w:cs="Arial"/>
          <w:color w:val="C0C1C2" w:themeColor="accent3" w:themeTint="66"/>
          <w:szCs w:val="20"/>
        </w:rPr>
        <w:t xml:space="preserve">Zijn eigen </w:t>
      </w:r>
      <w:r>
        <w:rPr>
          <w:color w:val="B0B0B0" w:themeColor="accent2" w:themeShade="BF"/>
        </w:rPr>
        <w:t>cursusmateriaal</w:t>
      </w:r>
    </w:p>
    <w:p w14:paraId="75C0A4AD" w14:textId="5AB3462F" w:rsidR="00CB7ACD" w:rsidRPr="00444F98" w:rsidRDefault="00CB7ACD" w:rsidP="00CB7ACD">
      <w:pPr>
        <w:pStyle w:val="Kop2"/>
        <w:rPr>
          <w:sz w:val="24"/>
          <w:szCs w:val="24"/>
        </w:rPr>
      </w:pPr>
      <w:r w:rsidRPr="00444F98">
        <w:rPr>
          <w:sz w:val="24"/>
          <w:szCs w:val="24"/>
        </w:rPr>
        <w:lastRenderedPageBreak/>
        <w:t>Wat is het verschil tussen de datatypes STRUCT en CLASS? Welke eigenschappen hebben ze gemeenschappelijk?</w:t>
      </w:r>
    </w:p>
    <w:p w14:paraId="2A98584F" w14:textId="582741D9" w:rsidR="00CB7ACD" w:rsidRDefault="00CB7ACD" w:rsidP="00CB7ACD">
      <w:r>
        <w:t xml:space="preserve">Deze datatypes hebben veel gemeenschappelijk, zo kunnen ze bijvoorbeeld allebei </w:t>
      </w:r>
      <w:r w:rsidR="00093509">
        <w:t xml:space="preserve">uit: </w:t>
      </w:r>
    </w:p>
    <w:p w14:paraId="7906E24D" w14:textId="514E9C50" w:rsidR="00093509" w:rsidRDefault="00093509" w:rsidP="00093509">
      <w:pPr>
        <w:pStyle w:val="Lijstalinea"/>
        <w:numPr>
          <w:ilvl w:val="0"/>
          <w:numId w:val="26"/>
        </w:numPr>
      </w:pPr>
      <w:r>
        <w:t>Stored vars</w:t>
      </w:r>
    </w:p>
    <w:p w14:paraId="4FCF8FCA" w14:textId="32247A7F" w:rsidR="00093509" w:rsidRDefault="00093509" w:rsidP="00093509">
      <w:pPr>
        <w:pStyle w:val="Lijstalinea"/>
        <w:numPr>
          <w:ilvl w:val="0"/>
          <w:numId w:val="26"/>
        </w:numPr>
      </w:pPr>
      <w:r>
        <w:t>Computed vars</w:t>
      </w:r>
    </w:p>
    <w:p w14:paraId="3C7C3061" w14:textId="79ADA3A8" w:rsidR="00093509" w:rsidRDefault="00093509" w:rsidP="00093509">
      <w:pPr>
        <w:pStyle w:val="Lijstalinea"/>
        <w:numPr>
          <w:ilvl w:val="0"/>
          <w:numId w:val="26"/>
        </w:numPr>
      </w:pPr>
      <w:r>
        <w:t>Constant lets</w:t>
      </w:r>
    </w:p>
    <w:p w14:paraId="156C5A59" w14:textId="44DF157A" w:rsidR="00093509" w:rsidRDefault="00093509" w:rsidP="00093509">
      <w:pPr>
        <w:pStyle w:val="Lijstalinea"/>
        <w:numPr>
          <w:ilvl w:val="0"/>
          <w:numId w:val="26"/>
        </w:numPr>
      </w:pPr>
      <w:r>
        <w:t>Functions</w:t>
      </w:r>
    </w:p>
    <w:p w14:paraId="6CB83ABE" w14:textId="033304D3" w:rsidR="00093509" w:rsidRDefault="00093509" w:rsidP="00093509">
      <w:pPr>
        <w:pStyle w:val="Lijstalinea"/>
        <w:numPr>
          <w:ilvl w:val="0"/>
          <w:numId w:val="26"/>
        </w:numPr>
      </w:pPr>
      <w:r>
        <w:t>Initializers</w:t>
      </w:r>
    </w:p>
    <w:p w14:paraId="38B9F3EC" w14:textId="4FB1B68B" w:rsidR="00B432B9" w:rsidRDefault="00093509" w:rsidP="00B432B9">
      <w:r>
        <w:t>Het grootste verschil is dat een struct een waardetype is en een class een referentietype.</w:t>
      </w:r>
      <w:r w:rsidR="00523F0A">
        <w:t xml:space="preserve"> W</w:t>
      </w:r>
      <w:r w:rsidR="00523F0A" w:rsidRPr="00523F0A">
        <w:t xml:space="preserve">anneer </w:t>
      </w:r>
      <w:r w:rsidR="00B432B9">
        <w:t>je</w:t>
      </w:r>
      <w:r w:rsidR="00523F0A" w:rsidRPr="00523F0A">
        <w:t xml:space="preserve"> een</w:t>
      </w:r>
      <w:r w:rsidR="00523F0A">
        <w:t xml:space="preserve"> struct gebruik</w:t>
      </w:r>
      <w:r w:rsidR="00B432B9">
        <w:t>t</w:t>
      </w:r>
      <w:r w:rsidR="00523F0A">
        <w:t xml:space="preserve"> </w:t>
      </w:r>
      <w:r w:rsidR="00523F0A" w:rsidRPr="00523F0A">
        <w:t>bewaart</w:t>
      </w:r>
      <w:r w:rsidR="00B432B9">
        <w:t xml:space="preserve"> het</w:t>
      </w:r>
      <w:r w:rsidR="00523F0A" w:rsidRPr="00523F0A">
        <w:t xml:space="preserve"> </w:t>
      </w:r>
      <w:r w:rsidR="00523F0A">
        <w:t xml:space="preserve">in </w:t>
      </w:r>
      <w:r w:rsidR="00523F0A" w:rsidRPr="00523F0A">
        <w:t xml:space="preserve">elke instantie een unieke kopie van de gegevens. Als </w:t>
      </w:r>
      <w:r w:rsidR="00B432B9">
        <w:t>je</w:t>
      </w:r>
      <w:r w:rsidR="00523F0A" w:rsidRPr="00523F0A">
        <w:t xml:space="preserve"> </w:t>
      </w:r>
      <w:r w:rsidR="00523F0A">
        <w:t xml:space="preserve">de ene struct </w:t>
      </w:r>
      <w:r w:rsidR="00523F0A" w:rsidRPr="00523F0A">
        <w:t xml:space="preserve">wijzigt, verandert </w:t>
      </w:r>
      <w:r w:rsidR="00B432B9">
        <w:t>de</w:t>
      </w:r>
      <w:r w:rsidR="00523F0A" w:rsidRPr="00523F0A">
        <w:t xml:space="preserve"> andere ook niet.</w:t>
      </w:r>
      <w:r w:rsidR="00140B66">
        <w:t xml:space="preserve"> </w:t>
      </w:r>
      <w:r w:rsidR="00B432B9">
        <w:t>Als je een class kopieert, deelt elke class de gegevens. Als je de ene class veranderd, dan veranderd de andere ook.</w:t>
      </w:r>
    </w:p>
    <w:p w14:paraId="64F3AD12" w14:textId="755BD423" w:rsidR="00B432B9" w:rsidRPr="00B432B9" w:rsidRDefault="00B432B9" w:rsidP="00B432B9">
      <w:pPr>
        <w:pStyle w:val="Lijstalinea"/>
        <w:numPr>
          <w:ilvl w:val="0"/>
          <w:numId w:val="26"/>
        </w:numPr>
        <w:rPr>
          <w:rFonts w:cs="Arial"/>
          <w:color w:val="C0C1C2" w:themeColor="accent3" w:themeTint="66"/>
          <w:szCs w:val="20"/>
        </w:rPr>
      </w:pPr>
      <w:r>
        <w:rPr>
          <w:color w:val="C0C1C2" w:themeColor="accent3" w:themeTint="66"/>
        </w:rPr>
        <w:t>Bronnen:</w:t>
      </w:r>
      <w:r>
        <w:rPr>
          <w:color w:val="C0C1C2" w:themeColor="accent3" w:themeTint="66"/>
        </w:rPr>
        <w:br/>
      </w:r>
      <w:hyperlink r:id="rId15" w:anchor="further-reading" w:history="1">
        <w:r w:rsidRPr="007B03F8">
          <w:rPr>
            <w:rStyle w:val="Hyperlink"/>
            <w:color w:val="85C0FB" w:themeColor="hyperlink" w:themeTint="66"/>
          </w:rPr>
          <w:t>https://learnappmaking.com/struct-vs-class-swift-how-to/#further-reading</w:t>
        </w:r>
      </w:hyperlink>
      <w:r>
        <w:rPr>
          <w:color w:val="C0C1C2" w:themeColor="accent3" w:themeTint="66"/>
        </w:rPr>
        <w:t xml:space="preserve"> </w:t>
      </w:r>
      <w:r>
        <w:rPr>
          <w:color w:val="C0C1C2" w:themeColor="accent3" w:themeTint="66"/>
        </w:rPr>
        <w:br/>
      </w:r>
      <w:r>
        <w:rPr>
          <w:rFonts w:cs="Arial"/>
          <w:color w:val="C0C1C2" w:themeColor="accent3" w:themeTint="66"/>
          <w:szCs w:val="20"/>
        </w:rPr>
        <w:t xml:space="preserve">Zijn eigen </w:t>
      </w:r>
      <w:r>
        <w:rPr>
          <w:color w:val="B0B0B0" w:themeColor="accent2" w:themeShade="BF"/>
        </w:rPr>
        <w:t>cursusmateriaal</w:t>
      </w:r>
    </w:p>
    <w:p w14:paraId="5EE64683" w14:textId="2F44A658" w:rsidR="00B432B9" w:rsidRPr="00444F98" w:rsidRDefault="00B432B9" w:rsidP="00B432B9">
      <w:pPr>
        <w:pStyle w:val="Kop2"/>
        <w:rPr>
          <w:sz w:val="24"/>
          <w:szCs w:val="24"/>
        </w:rPr>
      </w:pPr>
      <w:r w:rsidRPr="00444F98">
        <w:rPr>
          <w:sz w:val="24"/>
          <w:szCs w:val="24"/>
        </w:rPr>
        <w:t>De gebruikte programmeertaal is een strongly-typed language. Hoe kan je toch met generische types aan de slag? Leg in je eigen woorden uit wat een sterk getypeerde taal is en hoe je deze beperking kan omzeilen.</w:t>
      </w:r>
    </w:p>
    <w:p w14:paraId="77AE59C1" w14:textId="66736996" w:rsidR="00B432B9" w:rsidRDefault="0058119B" w:rsidP="00B432B9">
      <w:r>
        <w:t>Een sterk getypeerde taal is een taal waar je alles moet typeren. Het is een taal waar je geen ongetypeerde variabelen gebruikt.</w:t>
      </w:r>
      <w:r w:rsidR="00444F98">
        <w:t xml:space="preserve"> Je kan dit omzeilen met een array van het type element. Je gebruikt dit als het je niet kan schelen welk type deze array is. Het type wordt pas echt gebruikt vanaf dat mensen de array beginnen te gebruiken.</w:t>
      </w:r>
    </w:p>
    <w:p w14:paraId="1AEF700A" w14:textId="5998429F" w:rsidR="00444F98" w:rsidRPr="00444F98" w:rsidRDefault="00444F98" w:rsidP="00444F98">
      <w:pPr>
        <w:pStyle w:val="Lijstalinea"/>
        <w:numPr>
          <w:ilvl w:val="0"/>
          <w:numId w:val="26"/>
        </w:numPr>
        <w:rPr>
          <w:color w:val="C0C1C2" w:themeColor="accent3" w:themeTint="66"/>
        </w:rPr>
      </w:pPr>
      <w:r>
        <w:rPr>
          <w:color w:val="C0C1C2" w:themeColor="accent3" w:themeTint="66"/>
        </w:rPr>
        <w:t>Bronnen:</w:t>
      </w:r>
      <w:r>
        <w:rPr>
          <w:color w:val="C0C1C2" w:themeColor="accent3" w:themeTint="66"/>
        </w:rPr>
        <w:br/>
        <w:t>Zijn eigen cursusmateriaal</w:t>
      </w:r>
    </w:p>
    <w:p w14:paraId="4E5A4112" w14:textId="4FFBF2F8" w:rsidR="00444F98" w:rsidRDefault="00444F98" w:rsidP="00444F98">
      <w:pPr>
        <w:pStyle w:val="Kop2"/>
        <w:rPr>
          <w:sz w:val="24"/>
          <w:szCs w:val="24"/>
        </w:rPr>
      </w:pPr>
      <w:r w:rsidRPr="00444F98">
        <w:rPr>
          <w:sz w:val="24"/>
          <w:szCs w:val="24"/>
        </w:rPr>
        <w:t xml:space="preserve">De docent gebruikt code in 3 verschillende bestanden. Waarvoor dient elk bestand? Welke onderdelen van het programma worden hier opgesplitst? Heb je deze werkwijze van programmeren al eerder </w:t>
      </w:r>
      <w:r w:rsidR="008154B8" w:rsidRPr="00444F98">
        <w:rPr>
          <w:sz w:val="24"/>
          <w:szCs w:val="24"/>
        </w:rPr>
        <w:t>gezien/</w:t>
      </w:r>
      <w:r w:rsidRPr="00444F98">
        <w:rPr>
          <w:sz w:val="24"/>
          <w:szCs w:val="24"/>
        </w:rPr>
        <w:t>gedaan?</w:t>
      </w:r>
    </w:p>
    <w:p w14:paraId="67AFB905" w14:textId="4E068B52" w:rsidR="00444F98" w:rsidRDefault="00C514BF" w:rsidP="00444F98">
      <w:r>
        <w:t xml:space="preserve">De drie verschillende bestanden stellen de Model-, view- en </w:t>
      </w:r>
      <w:r w:rsidR="008154B8">
        <w:t>ViewModel</w:t>
      </w:r>
      <w:r>
        <w:t xml:space="preserve"> file voor. De eerste file waar </w:t>
      </w:r>
      <w:r w:rsidR="008154B8">
        <w:t>ze</w:t>
      </w:r>
      <w:r>
        <w:t xml:space="preserve"> in</w:t>
      </w:r>
      <w:r w:rsidR="008154B8">
        <w:t xml:space="preserve"> het filmpje in</w:t>
      </w:r>
      <w:r>
        <w:t xml:space="preserve"> hebben gewerkt was de view file. In deze file gaan we alles grafisch voorstellen, met andere woorden dit is de grafische interface van de app.</w:t>
      </w:r>
      <w:r w:rsidR="008154B8">
        <w:t xml:space="preserve"> De tweede file waar ze in het filmpje hebben in gewerkt is model file, deze file is de code voor de acties van het programma dat we schrijven.</w:t>
      </w:r>
      <w:r w:rsidR="008154B8" w:rsidRPr="008154B8">
        <w:t xml:space="preserve"> </w:t>
      </w:r>
      <w:r w:rsidR="008154B8">
        <w:t>Hier gaan we alle code in schrijven om de functies van het programma uit te voeren.</w:t>
      </w:r>
      <w:r w:rsidR="008154B8">
        <w:t xml:space="preserve"> De derde file is een ViewModel file, in deze file gaan we de code van de eerste twee files aan elkaar koppelen zodat het programma werkt. We gaan de eerste file </w:t>
      </w:r>
      <w:r w:rsidR="00EF5F5D">
        <w:t>en de</w:t>
      </w:r>
      <w:r w:rsidR="008154B8">
        <w:t xml:space="preserve"> tweede file aan elkaar toewijzen in deze file dat </w:t>
      </w:r>
      <w:r w:rsidR="00BD669F">
        <w:t>ze met elkaar kunnen communiceren.</w:t>
      </w:r>
    </w:p>
    <w:p w14:paraId="0DD92C57" w14:textId="00ADB1D8" w:rsidR="00AB480E" w:rsidRPr="00AB480E" w:rsidRDefault="00AB480E" w:rsidP="00AB480E">
      <w:pPr>
        <w:pStyle w:val="Lijstalinea"/>
        <w:numPr>
          <w:ilvl w:val="0"/>
          <w:numId w:val="26"/>
        </w:numPr>
        <w:rPr>
          <w:color w:val="C0C1C2" w:themeColor="accent3" w:themeTint="66"/>
        </w:rPr>
      </w:pPr>
      <w:r>
        <w:rPr>
          <w:color w:val="C0C1C2" w:themeColor="accent3" w:themeTint="66"/>
        </w:rPr>
        <w:t xml:space="preserve">Bronnen: </w:t>
      </w:r>
      <w:r>
        <w:rPr>
          <w:color w:val="C0C1C2" w:themeColor="accent3" w:themeTint="66"/>
        </w:rPr>
        <w:br/>
        <w:t>Zijn eigen cursusmateriaal</w:t>
      </w:r>
    </w:p>
    <w:p w14:paraId="4627A7B5" w14:textId="7A59B659" w:rsidR="00BD669F" w:rsidRDefault="00BD669F" w:rsidP="00444F98"/>
    <w:p w14:paraId="5EB56E3D" w14:textId="71530861" w:rsidR="00BD669F" w:rsidRDefault="00BD669F" w:rsidP="00444F98"/>
    <w:p w14:paraId="1975527F" w14:textId="44EAA349" w:rsidR="00BD669F" w:rsidRDefault="00BD669F" w:rsidP="00444F98"/>
    <w:p w14:paraId="7886F67E" w14:textId="6CAB2AD8" w:rsidR="00BD669F" w:rsidRDefault="00BD669F" w:rsidP="00444F98"/>
    <w:p w14:paraId="7D979009" w14:textId="3A7D94F1" w:rsidR="00BD669F" w:rsidRDefault="00BD669F" w:rsidP="00444F98"/>
    <w:p w14:paraId="7EC7BC23" w14:textId="77777777" w:rsidR="00BD669F" w:rsidRDefault="00BD669F" w:rsidP="00444F98"/>
    <w:p w14:paraId="685BA54B" w14:textId="62351C41" w:rsidR="00BD669F" w:rsidRDefault="00BD669F" w:rsidP="00BD669F">
      <w:pPr>
        <w:pStyle w:val="Kop2"/>
        <w:rPr>
          <w:sz w:val="24"/>
          <w:szCs w:val="24"/>
        </w:rPr>
      </w:pPr>
      <w:r w:rsidRPr="00BD669F">
        <w:rPr>
          <w:sz w:val="24"/>
          <w:szCs w:val="24"/>
        </w:rPr>
        <w:lastRenderedPageBreak/>
        <w:t>Na deze 2 lessen krijgen de studenten van de lector een opdracht om zelf een eerste iOS App te programmeren. Zou jij hierin slagen indien je over een iMac/</w:t>
      </w:r>
      <w:r w:rsidR="00EF5F5D" w:rsidRPr="00BD669F">
        <w:rPr>
          <w:sz w:val="24"/>
          <w:szCs w:val="24"/>
        </w:rPr>
        <w:t>Macbook</w:t>
      </w:r>
      <w:r w:rsidRPr="00BD669F">
        <w:rPr>
          <w:sz w:val="24"/>
          <w:szCs w:val="24"/>
        </w:rPr>
        <w:t xml:space="preserve"> beschikt? Vind je de gegeven opdracht in de videocursus moeilijk of eerder eenvoudig? Welke inhoud/welk onderdeel zou je nog meer uitleg over nodig hebben om dit tot een goed einde te brengen? Wat zou jouw werkwijze zijn om deze opdracht te maken?</w:t>
      </w:r>
    </w:p>
    <w:p w14:paraId="7B297DDB" w14:textId="157CFB96" w:rsidR="00AB480E" w:rsidRPr="00AB480E" w:rsidRDefault="00BD669F" w:rsidP="00AB480E">
      <w:r>
        <w:t xml:space="preserve">Ik denk dat het mij wel zou lukken, maar het gaat niet makkelijk zijn. Als ik de filmpjes mag gebruiken als referentiepunt wordt het iets makkelijker. Omdat hij alles uitlegt en toont hoe het moet. Het is een zeer </w:t>
      </w:r>
      <w:r w:rsidR="00EF5F5D">
        <w:t>technische</w:t>
      </w:r>
      <w:r>
        <w:t xml:space="preserve"> uitleg, waardoor als hij de code schrijft je makkelijker de code kan ontleden</w:t>
      </w:r>
      <w:r w:rsidR="00EF5F5D">
        <w:t>, maar het moeilijker wordt de code te verstaan</w:t>
      </w:r>
      <w:r>
        <w:t>. Ik zou wel nog wat uitleg nodig hebben bij de structuur van de code.</w:t>
      </w:r>
      <w:r w:rsidR="00EF5F5D">
        <w:t xml:space="preserve"> Als ik deze opdracht zou maken zou ik eerst de filmpjes kijken. Deze zou ik een paar dagen laten bezinken. Dan zou ik de opdracht lezen. Als dat gebeurd is, zou ik beginnen met de opdracht. Als ik vastzit, zou ik nog eens het stuk van het filmpje kijken waar dit voorkomt of het online opzoeken voor wat ik fout doe</w:t>
      </w:r>
      <w:r w:rsidR="00AB480E">
        <w:t>.</w:t>
      </w:r>
    </w:p>
    <w:p w14:paraId="3C4C1AAA" w14:textId="14DB5BDB" w:rsidR="00EF5F5D" w:rsidRDefault="00EF5F5D" w:rsidP="00EF5F5D">
      <w:pPr>
        <w:pStyle w:val="Kop2"/>
        <w:rPr>
          <w:sz w:val="24"/>
          <w:szCs w:val="24"/>
        </w:rPr>
      </w:pPr>
      <w:r w:rsidRPr="00EF5F5D">
        <w:rPr>
          <w:sz w:val="24"/>
          <w:szCs w:val="24"/>
        </w:rPr>
        <w:t>Heb je, na het volgen van deze 2 sessies, je kijk op</w:t>
      </w:r>
      <w:r w:rsidRPr="00EF5F5D">
        <w:rPr>
          <w:sz w:val="24"/>
          <w:szCs w:val="24"/>
        </w:rPr>
        <w:t xml:space="preserve"> </w:t>
      </w:r>
      <w:r w:rsidRPr="00EF5F5D">
        <w:rPr>
          <w:sz w:val="24"/>
          <w:szCs w:val="24"/>
        </w:rPr>
        <w:t>programmeren in iOS veranderd? Zou je op zoek gaan naar een functie waarbij de klemtoon ligt op dit soort projecten? Waarom?</w:t>
      </w:r>
    </w:p>
    <w:p w14:paraId="3E5F977B" w14:textId="6FB18212" w:rsidR="00EF5F5D" w:rsidRPr="00EF5F5D" w:rsidRDefault="00EF5F5D" w:rsidP="00EF5F5D">
      <w:r>
        <w:t xml:space="preserve">Ik vond apps schrijven altijd al interessant, maar ik ben er nooit tot geraakt. Het lijkt me wel moeilijker dan ik dacht, omdat ik dacht dat het in c# of Java geschreven </w:t>
      </w:r>
      <w:r w:rsidR="00AB480E">
        <w:t>werd</w:t>
      </w:r>
      <w:r>
        <w:t xml:space="preserve">. In de toekomst zou ik heel graag iOS app schrijven, omdat het toch voor een groot deel in de wereld gebruikt wordt. </w:t>
      </w:r>
    </w:p>
    <w:sectPr w:rsidR="00EF5F5D" w:rsidRPr="00EF5F5D" w:rsidSect="00ED6EB1">
      <w:footerReference w:type="default" r:id="rId16"/>
      <w:pgSz w:w="11906" w:h="16838"/>
      <w:pgMar w:top="1417" w:right="1417" w:bottom="2127" w:left="1417"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0EFC82" w14:textId="77777777" w:rsidR="00AF154F" w:rsidRDefault="00AF154F" w:rsidP="00ED6EB1">
      <w:pPr>
        <w:spacing w:after="0"/>
      </w:pPr>
      <w:r>
        <w:separator/>
      </w:r>
    </w:p>
  </w:endnote>
  <w:endnote w:type="continuationSeparator" w:id="0">
    <w:p w14:paraId="6CB86353" w14:textId="77777777" w:rsidR="00AF154F" w:rsidRDefault="00AF154F" w:rsidP="00ED6E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Calibri"/>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E56C6E" w14:textId="1F410ABA" w:rsidR="001C616C" w:rsidRDefault="001C616C">
    <w:pPr>
      <w:pStyle w:val="Voettekst"/>
    </w:pPr>
    <w:r>
      <w:rPr>
        <w:noProof/>
        <w:lang w:eastAsia="nl-BE"/>
      </w:rPr>
      <w:drawing>
        <wp:anchor distT="0" distB="0" distL="114300" distR="114300" simplePos="0" relativeHeight="251659264" behindDoc="0" locked="0" layoutInCell="1" allowOverlap="1" wp14:anchorId="1D453BDE" wp14:editId="2DBA51E1">
          <wp:simplePos x="0" y="0"/>
          <wp:positionH relativeFrom="margin">
            <wp:align>right</wp:align>
          </wp:positionH>
          <wp:positionV relativeFrom="paragraph">
            <wp:posOffset>-464820</wp:posOffset>
          </wp:positionV>
          <wp:extent cx="1061085" cy="598170"/>
          <wp:effectExtent l="0" t="0" r="5715"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GENT_Logo_Pos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1085" cy="598170"/>
                  </a:xfrm>
                  <a:prstGeom prst="rect">
                    <a:avLst/>
                  </a:prstGeom>
                </pic:spPr>
              </pic:pic>
            </a:graphicData>
          </a:graphic>
          <wp14:sizeRelH relativeFrom="page">
            <wp14:pctWidth>0</wp14:pctWidth>
          </wp14:sizeRelH>
          <wp14:sizeRelV relativeFrom="page">
            <wp14:pctHeight>0</wp14:pctHeight>
          </wp14:sizeRelV>
        </wp:anchor>
      </w:drawing>
    </w:r>
    <w:sdt>
      <w:sdtPr>
        <w:id w:val="-139816169"/>
        <w:docPartObj>
          <w:docPartGallery w:val="Page Numbers (Bottom of Page)"/>
          <w:docPartUnique/>
        </w:docPartObj>
      </w:sdtPr>
      <w:sdtEndPr/>
      <w:sdtContent>
        <w:r>
          <w:fldChar w:fldCharType="begin"/>
        </w:r>
        <w:r>
          <w:instrText>PAGE   \* MERGEFORMAT</w:instrText>
        </w:r>
        <w:r>
          <w:fldChar w:fldCharType="separate"/>
        </w:r>
        <w:r>
          <w:rPr>
            <w:lang w:val="nl-NL"/>
          </w:rPr>
          <w:t>2</w:t>
        </w:r>
        <w:r>
          <w:fldChar w:fldCharType="end"/>
        </w:r>
      </w:sdtContent>
    </w:sdt>
  </w:p>
  <w:p w14:paraId="2B01C911" w14:textId="24C5C363" w:rsidR="00ED6EB1" w:rsidRDefault="00ED6EB1" w:rsidP="00ED6EB1">
    <w:pPr>
      <w:pStyle w:val="Voettekst"/>
      <w:tabs>
        <w:tab w:val="clear" w:pos="9072"/>
        <w:tab w:val="right" w:pos="9498"/>
      </w:tabs>
      <w:ind w:righ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09AD8E" w14:textId="77777777" w:rsidR="00AF154F" w:rsidRDefault="00AF154F" w:rsidP="00ED6EB1">
      <w:pPr>
        <w:spacing w:after="0"/>
      </w:pPr>
      <w:r>
        <w:separator/>
      </w:r>
    </w:p>
  </w:footnote>
  <w:footnote w:type="continuationSeparator" w:id="0">
    <w:p w14:paraId="7336EABA" w14:textId="77777777" w:rsidR="00AF154F" w:rsidRDefault="00AF154F" w:rsidP="00ED6E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82659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90FB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67AD54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ECE7F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CE91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EB8F8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B880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46F19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7219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2256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975DE"/>
    <w:multiLevelType w:val="multilevel"/>
    <w:tmpl w:val="FE1E4CE8"/>
    <w:lvl w:ilvl="0">
      <w:start w:val="1"/>
      <w:numFmt w:val="decimal"/>
      <w:lvlText w:val="%1"/>
      <w:lvlJc w:val="left"/>
      <w:pPr>
        <w:ind w:left="360" w:hanging="360"/>
      </w:pPr>
      <w:rPr>
        <w:rFonts w:hint="default"/>
      </w:rPr>
    </w:lvl>
    <w:lvl w:ilvl="1">
      <w:start w:val="1"/>
      <w:numFmt w:val="decimal"/>
      <w:pStyle w:val="Kop6"/>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pStyle w:val="Kop8"/>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748787A"/>
    <w:multiLevelType w:val="hybridMultilevel"/>
    <w:tmpl w:val="ADFC401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0DF8139E"/>
    <w:multiLevelType w:val="hybridMultilevel"/>
    <w:tmpl w:val="55DE945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1D0E6421"/>
    <w:multiLevelType w:val="multilevel"/>
    <w:tmpl w:val="D9C4BB1C"/>
    <w:lvl w:ilvl="0">
      <w:start w:val="1"/>
      <w:numFmt w:val="decimal"/>
      <w:lvlText w:val="%1."/>
      <w:lvlJc w:val="left"/>
      <w:pPr>
        <w:ind w:left="-131"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211" w:hanging="720"/>
      </w:pPr>
      <w:rPr>
        <w:rFonts w:hint="default"/>
      </w:rPr>
    </w:lvl>
    <w:lvl w:ilvl="3">
      <w:start w:val="1"/>
      <w:numFmt w:val="decimal"/>
      <w:isLgl/>
      <w:lvlText w:val="%1.%2.%3.%4."/>
      <w:lvlJc w:val="left"/>
      <w:pPr>
        <w:ind w:left="2062" w:hanging="1080"/>
      </w:pPr>
      <w:rPr>
        <w:rFonts w:hint="default"/>
      </w:rPr>
    </w:lvl>
    <w:lvl w:ilvl="4">
      <w:start w:val="1"/>
      <w:numFmt w:val="decimal"/>
      <w:isLgl/>
      <w:lvlText w:val="%1.%2.%3.%4.%5."/>
      <w:lvlJc w:val="left"/>
      <w:pPr>
        <w:ind w:left="2913" w:hanging="1440"/>
      </w:pPr>
      <w:rPr>
        <w:rFonts w:hint="default"/>
      </w:rPr>
    </w:lvl>
    <w:lvl w:ilvl="5">
      <w:start w:val="1"/>
      <w:numFmt w:val="decimal"/>
      <w:isLgl/>
      <w:lvlText w:val="%1.%2.%3.%4.%5.%6."/>
      <w:lvlJc w:val="left"/>
      <w:pPr>
        <w:ind w:left="3404" w:hanging="1440"/>
      </w:pPr>
      <w:rPr>
        <w:rFonts w:hint="default"/>
      </w:rPr>
    </w:lvl>
    <w:lvl w:ilvl="6">
      <w:start w:val="1"/>
      <w:numFmt w:val="decimal"/>
      <w:isLgl/>
      <w:lvlText w:val="%1.%2.%3.%4.%5.%6.%7."/>
      <w:lvlJc w:val="left"/>
      <w:pPr>
        <w:ind w:left="4255" w:hanging="1800"/>
      </w:pPr>
      <w:rPr>
        <w:rFonts w:hint="default"/>
      </w:rPr>
    </w:lvl>
    <w:lvl w:ilvl="7">
      <w:start w:val="1"/>
      <w:numFmt w:val="decimal"/>
      <w:isLgl/>
      <w:lvlText w:val="%1.%2.%3.%4.%5.%6.%7.%8."/>
      <w:lvlJc w:val="left"/>
      <w:pPr>
        <w:ind w:left="5106" w:hanging="2160"/>
      </w:pPr>
      <w:rPr>
        <w:rFonts w:hint="default"/>
      </w:rPr>
    </w:lvl>
    <w:lvl w:ilvl="8">
      <w:start w:val="1"/>
      <w:numFmt w:val="decimal"/>
      <w:isLgl/>
      <w:lvlText w:val="%1.%2.%3.%4.%5.%6.%7.%8.%9."/>
      <w:lvlJc w:val="left"/>
      <w:pPr>
        <w:ind w:left="5597" w:hanging="2160"/>
      </w:pPr>
      <w:rPr>
        <w:rFonts w:hint="default"/>
      </w:rPr>
    </w:lvl>
  </w:abstractNum>
  <w:abstractNum w:abstractNumId="14" w15:restartNumberingAfterBreak="0">
    <w:nsid w:val="23EF32E0"/>
    <w:multiLevelType w:val="hybridMultilevel"/>
    <w:tmpl w:val="09E02762"/>
    <w:lvl w:ilvl="0" w:tplc="71D6AD5A">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2B48181B"/>
    <w:multiLevelType w:val="multilevel"/>
    <w:tmpl w:val="31FABC6E"/>
    <w:lvl w:ilvl="0">
      <w:start w:val="1"/>
      <w:numFmt w:val="decimal"/>
      <w:pStyle w:val="Kop2"/>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B64E8B"/>
    <w:multiLevelType w:val="hybridMultilevel"/>
    <w:tmpl w:val="DCE60B46"/>
    <w:lvl w:ilvl="0" w:tplc="0813000F">
      <w:start w:val="1"/>
      <w:numFmt w:val="decimal"/>
      <w:lvlText w:val="%1."/>
      <w:lvlJc w:val="left"/>
      <w:pPr>
        <w:ind w:left="11" w:hanging="360"/>
      </w:pPr>
      <w:rPr>
        <w:rFonts w:hint="default"/>
      </w:rPr>
    </w:lvl>
    <w:lvl w:ilvl="1" w:tplc="08130019" w:tentative="1">
      <w:start w:val="1"/>
      <w:numFmt w:val="lowerLetter"/>
      <w:lvlText w:val="%2."/>
      <w:lvlJc w:val="left"/>
      <w:pPr>
        <w:ind w:left="731" w:hanging="360"/>
      </w:pPr>
    </w:lvl>
    <w:lvl w:ilvl="2" w:tplc="0813001B" w:tentative="1">
      <w:start w:val="1"/>
      <w:numFmt w:val="lowerRoman"/>
      <w:lvlText w:val="%3."/>
      <w:lvlJc w:val="right"/>
      <w:pPr>
        <w:ind w:left="1451" w:hanging="180"/>
      </w:pPr>
    </w:lvl>
    <w:lvl w:ilvl="3" w:tplc="0813000F" w:tentative="1">
      <w:start w:val="1"/>
      <w:numFmt w:val="decimal"/>
      <w:lvlText w:val="%4."/>
      <w:lvlJc w:val="left"/>
      <w:pPr>
        <w:ind w:left="2171" w:hanging="360"/>
      </w:pPr>
    </w:lvl>
    <w:lvl w:ilvl="4" w:tplc="08130019" w:tentative="1">
      <w:start w:val="1"/>
      <w:numFmt w:val="lowerLetter"/>
      <w:lvlText w:val="%5."/>
      <w:lvlJc w:val="left"/>
      <w:pPr>
        <w:ind w:left="2891" w:hanging="360"/>
      </w:pPr>
    </w:lvl>
    <w:lvl w:ilvl="5" w:tplc="0813001B" w:tentative="1">
      <w:start w:val="1"/>
      <w:numFmt w:val="lowerRoman"/>
      <w:lvlText w:val="%6."/>
      <w:lvlJc w:val="right"/>
      <w:pPr>
        <w:ind w:left="3611" w:hanging="180"/>
      </w:pPr>
    </w:lvl>
    <w:lvl w:ilvl="6" w:tplc="0813000F" w:tentative="1">
      <w:start w:val="1"/>
      <w:numFmt w:val="decimal"/>
      <w:lvlText w:val="%7."/>
      <w:lvlJc w:val="left"/>
      <w:pPr>
        <w:ind w:left="4331" w:hanging="360"/>
      </w:pPr>
    </w:lvl>
    <w:lvl w:ilvl="7" w:tplc="08130019" w:tentative="1">
      <w:start w:val="1"/>
      <w:numFmt w:val="lowerLetter"/>
      <w:lvlText w:val="%8."/>
      <w:lvlJc w:val="left"/>
      <w:pPr>
        <w:ind w:left="5051" w:hanging="360"/>
      </w:pPr>
    </w:lvl>
    <w:lvl w:ilvl="8" w:tplc="0813001B" w:tentative="1">
      <w:start w:val="1"/>
      <w:numFmt w:val="lowerRoman"/>
      <w:lvlText w:val="%9."/>
      <w:lvlJc w:val="right"/>
      <w:pPr>
        <w:ind w:left="5771" w:hanging="180"/>
      </w:pPr>
    </w:lvl>
  </w:abstractNum>
  <w:abstractNum w:abstractNumId="17" w15:restartNumberingAfterBreak="0">
    <w:nsid w:val="44732E6D"/>
    <w:multiLevelType w:val="hybridMultilevel"/>
    <w:tmpl w:val="45C2A17A"/>
    <w:lvl w:ilvl="0" w:tplc="043A7008">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57732EEF"/>
    <w:multiLevelType w:val="hybridMultilevel"/>
    <w:tmpl w:val="8FC05D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59671E2E"/>
    <w:multiLevelType w:val="hybridMultilevel"/>
    <w:tmpl w:val="DA68662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5C4B6563"/>
    <w:multiLevelType w:val="multilevel"/>
    <w:tmpl w:val="BCE06D48"/>
    <w:lvl w:ilvl="0">
      <w:start w:val="1"/>
      <w:numFmt w:val="decimal"/>
      <w:pStyle w:val="Kop5"/>
      <w:lvlText w:val="%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68" w:hanging="708"/>
      </w:pPr>
      <w:rPr>
        <w:rFonts w:hint="default"/>
      </w:rPr>
    </w:lvl>
    <w:lvl w:ilvl="2">
      <w:start w:val="2"/>
      <w:numFmt w:val="decimal"/>
      <w:pStyle w:val="Kop7"/>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FA013F8"/>
    <w:multiLevelType w:val="hybridMultilevel"/>
    <w:tmpl w:val="97E23FAE"/>
    <w:lvl w:ilvl="0" w:tplc="0813000F">
      <w:start w:val="1"/>
      <w:numFmt w:val="decimal"/>
      <w:lvlText w:val="%1."/>
      <w:lvlJc w:val="left"/>
      <w:pPr>
        <w:ind w:left="1429" w:hanging="360"/>
      </w:pPr>
    </w:lvl>
    <w:lvl w:ilvl="1" w:tplc="08130019" w:tentative="1">
      <w:start w:val="1"/>
      <w:numFmt w:val="lowerLetter"/>
      <w:lvlText w:val="%2."/>
      <w:lvlJc w:val="left"/>
      <w:pPr>
        <w:ind w:left="2149" w:hanging="360"/>
      </w:pPr>
    </w:lvl>
    <w:lvl w:ilvl="2" w:tplc="0813001B" w:tentative="1">
      <w:start w:val="1"/>
      <w:numFmt w:val="lowerRoman"/>
      <w:lvlText w:val="%3."/>
      <w:lvlJc w:val="right"/>
      <w:pPr>
        <w:ind w:left="2869" w:hanging="180"/>
      </w:pPr>
    </w:lvl>
    <w:lvl w:ilvl="3" w:tplc="0813000F" w:tentative="1">
      <w:start w:val="1"/>
      <w:numFmt w:val="decimal"/>
      <w:lvlText w:val="%4."/>
      <w:lvlJc w:val="left"/>
      <w:pPr>
        <w:ind w:left="3589" w:hanging="360"/>
      </w:pPr>
    </w:lvl>
    <w:lvl w:ilvl="4" w:tplc="08130019" w:tentative="1">
      <w:start w:val="1"/>
      <w:numFmt w:val="lowerLetter"/>
      <w:lvlText w:val="%5."/>
      <w:lvlJc w:val="left"/>
      <w:pPr>
        <w:ind w:left="4309" w:hanging="360"/>
      </w:pPr>
    </w:lvl>
    <w:lvl w:ilvl="5" w:tplc="0813001B" w:tentative="1">
      <w:start w:val="1"/>
      <w:numFmt w:val="lowerRoman"/>
      <w:lvlText w:val="%6."/>
      <w:lvlJc w:val="right"/>
      <w:pPr>
        <w:ind w:left="5029" w:hanging="180"/>
      </w:pPr>
    </w:lvl>
    <w:lvl w:ilvl="6" w:tplc="0813000F" w:tentative="1">
      <w:start w:val="1"/>
      <w:numFmt w:val="decimal"/>
      <w:lvlText w:val="%7."/>
      <w:lvlJc w:val="left"/>
      <w:pPr>
        <w:ind w:left="5749" w:hanging="360"/>
      </w:pPr>
    </w:lvl>
    <w:lvl w:ilvl="7" w:tplc="08130019" w:tentative="1">
      <w:start w:val="1"/>
      <w:numFmt w:val="lowerLetter"/>
      <w:lvlText w:val="%8."/>
      <w:lvlJc w:val="left"/>
      <w:pPr>
        <w:ind w:left="6469" w:hanging="360"/>
      </w:pPr>
    </w:lvl>
    <w:lvl w:ilvl="8" w:tplc="0813001B" w:tentative="1">
      <w:start w:val="1"/>
      <w:numFmt w:val="lowerRoman"/>
      <w:lvlText w:val="%9."/>
      <w:lvlJc w:val="right"/>
      <w:pPr>
        <w:ind w:left="7189" w:hanging="180"/>
      </w:pPr>
    </w:lvl>
  </w:abstractNum>
  <w:num w:numId="1">
    <w:abstractNumId w:val="19"/>
  </w:num>
  <w:num w:numId="2">
    <w:abstractNumId w:val="13"/>
  </w:num>
  <w:num w:numId="3">
    <w:abstractNumId w:val="10"/>
  </w:num>
  <w:num w:numId="4">
    <w:abstractNumId w:val="20"/>
  </w:num>
  <w:num w:numId="5">
    <w:abstractNumId w:val="18"/>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6"/>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5"/>
  </w:num>
  <w:num w:numId="22">
    <w:abstractNumId w:val="15"/>
    <w:lvlOverride w:ilvl="0">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14"/>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046"/>
    <w:rsid w:val="00006BD4"/>
    <w:rsid w:val="00032156"/>
    <w:rsid w:val="00037D21"/>
    <w:rsid w:val="00057846"/>
    <w:rsid w:val="000669B7"/>
    <w:rsid w:val="00073656"/>
    <w:rsid w:val="00093509"/>
    <w:rsid w:val="000C1989"/>
    <w:rsid w:val="0010013E"/>
    <w:rsid w:val="00140B66"/>
    <w:rsid w:val="001C3C1E"/>
    <w:rsid w:val="001C616C"/>
    <w:rsid w:val="001E4B99"/>
    <w:rsid w:val="00224F95"/>
    <w:rsid w:val="00236F9C"/>
    <w:rsid w:val="002E3D81"/>
    <w:rsid w:val="002F3B50"/>
    <w:rsid w:val="00305C25"/>
    <w:rsid w:val="003334FE"/>
    <w:rsid w:val="003A613F"/>
    <w:rsid w:val="003D0046"/>
    <w:rsid w:val="003D777A"/>
    <w:rsid w:val="003E0A99"/>
    <w:rsid w:val="00403E1F"/>
    <w:rsid w:val="00444F98"/>
    <w:rsid w:val="004A0D16"/>
    <w:rsid w:val="004D0456"/>
    <w:rsid w:val="005235D6"/>
    <w:rsid w:val="00523F0A"/>
    <w:rsid w:val="00532A2F"/>
    <w:rsid w:val="00555174"/>
    <w:rsid w:val="00571389"/>
    <w:rsid w:val="0058119B"/>
    <w:rsid w:val="00597484"/>
    <w:rsid w:val="006237D0"/>
    <w:rsid w:val="00657727"/>
    <w:rsid w:val="006B7AB4"/>
    <w:rsid w:val="006E7471"/>
    <w:rsid w:val="00763FDF"/>
    <w:rsid w:val="00780EE5"/>
    <w:rsid w:val="00782469"/>
    <w:rsid w:val="007C6AC3"/>
    <w:rsid w:val="008154B8"/>
    <w:rsid w:val="00856FF8"/>
    <w:rsid w:val="008C07C1"/>
    <w:rsid w:val="00995D22"/>
    <w:rsid w:val="00AB480E"/>
    <w:rsid w:val="00AC5E60"/>
    <w:rsid w:val="00AF154F"/>
    <w:rsid w:val="00B432B9"/>
    <w:rsid w:val="00B6710E"/>
    <w:rsid w:val="00B678EF"/>
    <w:rsid w:val="00B80BE1"/>
    <w:rsid w:val="00B95600"/>
    <w:rsid w:val="00BC103F"/>
    <w:rsid w:val="00BD669F"/>
    <w:rsid w:val="00C16D40"/>
    <w:rsid w:val="00C204AD"/>
    <w:rsid w:val="00C41DC8"/>
    <w:rsid w:val="00C42036"/>
    <w:rsid w:val="00C514BF"/>
    <w:rsid w:val="00C81767"/>
    <w:rsid w:val="00CA3245"/>
    <w:rsid w:val="00CB7ACD"/>
    <w:rsid w:val="00CE2121"/>
    <w:rsid w:val="00D10B05"/>
    <w:rsid w:val="00D17822"/>
    <w:rsid w:val="00D67BEC"/>
    <w:rsid w:val="00D913BE"/>
    <w:rsid w:val="00DD3E68"/>
    <w:rsid w:val="00E05F85"/>
    <w:rsid w:val="00E24C06"/>
    <w:rsid w:val="00E703E7"/>
    <w:rsid w:val="00ED0A8A"/>
    <w:rsid w:val="00ED6EB1"/>
    <w:rsid w:val="00EF42DD"/>
    <w:rsid w:val="00EF5F5D"/>
    <w:rsid w:val="00F74472"/>
    <w:rsid w:val="00FB0B52"/>
    <w:rsid w:val="00FC3348"/>
    <w:rsid w:val="00FC4C52"/>
    <w:rsid w:val="00FF4B0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CD655"/>
  <w15:chartTrackingRefBased/>
  <w15:docId w15:val="{8066DE7E-CBCE-49B1-8E49-B4F7583C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6710E"/>
    <w:pPr>
      <w:spacing w:after="200" w:line="240" w:lineRule="auto"/>
    </w:pPr>
    <w:rPr>
      <w:rFonts w:ascii="Arial" w:hAnsi="Arial"/>
      <w:sz w:val="20"/>
    </w:rPr>
  </w:style>
  <w:style w:type="paragraph" w:styleId="Kop1">
    <w:name w:val="heading 1"/>
    <w:basedOn w:val="Standaard"/>
    <w:next w:val="Standaard"/>
    <w:link w:val="Kop1Char"/>
    <w:autoRedefine/>
    <w:uiPriority w:val="9"/>
    <w:qFormat/>
    <w:rsid w:val="00FB0B52"/>
    <w:pPr>
      <w:spacing w:after="0"/>
      <w:outlineLvl w:val="0"/>
    </w:pPr>
    <w:rPr>
      <w:b/>
      <w:sz w:val="28"/>
      <w:lang w:val="en-US"/>
    </w:rPr>
  </w:style>
  <w:style w:type="paragraph" w:styleId="Kop2">
    <w:name w:val="heading 2"/>
    <w:basedOn w:val="Standaard"/>
    <w:next w:val="Standaard"/>
    <w:link w:val="Kop2Char"/>
    <w:uiPriority w:val="9"/>
    <w:unhideWhenUsed/>
    <w:qFormat/>
    <w:rsid w:val="003A613F"/>
    <w:pPr>
      <w:numPr>
        <w:numId w:val="21"/>
      </w:numPr>
      <w:spacing w:after="0"/>
      <w:outlineLvl w:val="1"/>
    </w:pPr>
    <w:rPr>
      <w:sz w:val="26"/>
      <w:szCs w:val="26"/>
    </w:rPr>
  </w:style>
  <w:style w:type="paragraph" w:styleId="Kop3">
    <w:name w:val="heading 3"/>
    <w:basedOn w:val="Standaard"/>
    <w:next w:val="Standaard"/>
    <w:link w:val="Kop3Char"/>
    <w:autoRedefine/>
    <w:uiPriority w:val="9"/>
    <w:unhideWhenUsed/>
    <w:qFormat/>
    <w:rsid w:val="00FB0B52"/>
    <w:pPr>
      <w:spacing w:after="0"/>
      <w:outlineLvl w:val="2"/>
    </w:pPr>
    <w:rPr>
      <w:b/>
    </w:rPr>
  </w:style>
  <w:style w:type="paragraph" w:styleId="Kop4">
    <w:name w:val="heading 4"/>
    <w:basedOn w:val="Standaard"/>
    <w:next w:val="Standaard"/>
    <w:link w:val="Kop4Char"/>
    <w:uiPriority w:val="9"/>
    <w:unhideWhenUsed/>
    <w:qFormat/>
    <w:rsid w:val="00FB0B52"/>
    <w:pPr>
      <w:spacing w:after="0"/>
      <w:outlineLvl w:val="3"/>
    </w:pPr>
    <w:rPr>
      <w:b/>
      <w:color w:val="808080" w:themeColor="background2" w:themeShade="80"/>
      <w:lang w:val="en-US"/>
    </w:rPr>
  </w:style>
  <w:style w:type="paragraph" w:styleId="Kop5">
    <w:name w:val="heading 5"/>
    <w:aliases w:val="Kop 1 genummerd"/>
    <w:basedOn w:val="Kop1"/>
    <w:next w:val="Standaard"/>
    <w:link w:val="Kop5Char"/>
    <w:uiPriority w:val="9"/>
    <w:unhideWhenUsed/>
    <w:rsid w:val="00CE2121"/>
    <w:pPr>
      <w:numPr>
        <w:numId w:val="4"/>
      </w:numPr>
      <w:ind w:left="0" w:hanging="709"/>
      <w:outlineLvl w:val="4"/>
    </w:pPr>
  </w:style>
  <w:style w:type="paragraph" w:styleId="Kop6">
    <w:name w:val="heading 6"/>
    <w:aliases w:val="Kop 2 genummerd"/>
    <w:basedOn w:val="Lijstalinea"/>
    <w:next w:val="Standaard"/>
    <w:link w:val="Kop6Char"/>
    <w:uiPriority w:val="9"/>
    <w:unhideWhenUsed/>
    <w:qFormat/>
    <w:rsid w:val="001C616C"/>
    <w:pPr>
      <w:numPr>
        <w:ilvl w:val="1"/>
        <w:numId w:val="3"/>
      </w:numPr>
      <w:spacing w:after="0"/>
      <w:ind w:left="0" w:hanging="709"/>
      <w:outlineLvl w:val="5"/>
    </w:pPr>
    <w:rPr>
      <w:sz w:val="24"/>
      <w:szCs w:val="26"/>
    </w:rPr>
  </w:style>
  <w:style w:type="paragraph" w:styleId="Kop7">
    <w:name w:val="heading 7"/>
    <w:aliases w:val="Kop 3 genummerd"/>
    <w:basedOn w:val="Lijstalinea"/>
    <w:next w:val="Standaard"/>
    <w:link w:val="Kop7Char"/>
    <w:uiPriority w:val="9"/>
    <w:unhideWhenUsed/>
    <w:qFormat/>
    <w:rsid w:val="00224F95"/>
    <w:pPr>
      <w:numPr>
        <w:ilvl w:val="2"/>
        <w:numId w:val="4"/>
      </w:numPr>
      <w:spacing w:before="120" w:after="0"/>
      <w:ind w:left="0"/>
      <w:outlineLvl w:val="6"/>
    </w:pPr>
    <w:rPr>
      <w:rFonts w:cs="Arial"/>
      <w:b/>
    </w:rPr>
  </w:style>
  <w:style w:type="paragraph" w:styleId="Kop8">
    <w:name w:val="heading 8"/>
    <w:aliases w:val="Kop 4 genummerd"/>
    <w:basedOn w:val="Lijstalinea"/>
    <w:next w:val="Standaard"/>
    <w:link w:val="Kop8Char"/>
    <w:uiPriority w:val="9"/>
    <w:unhideWhenUsed/>
    <w:qFormat/>
    <w:rsid w:val="00F74472"/>
    <w:pPr>
      <w:numPr>
        <w:ilvl w:val="3"/>
        <w:numId w:val="3"/>
      </w:numPr>
      <w:spacing w:after="0"/>
      <w:ind w:left="0" w:hanging="709"/>
      <w:outlineLvl w:val="7"/>
    </w:pPr>
    <w:rPr>
      <w:rFonts w:cs="Arial"/>
      <w:b/>
      <w:color w:val="808080" w:themeColor="background2" w:themeShade="80"/>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D6EB1"/>
    <w:pPr>
      <w:tabs>
        <w:tab w:val="center" w:pos="4536"/>
        <w:tab w:val="right" w:pos="9072"/>
      </w:tabs>
      <w:spacing w:after="0"/>
    </w:pPr>
  </w:style>
  <w:style w:type="character" w:customStyle="1" w:styleId="KoptekstChar">
    <w:name w:val="Koptekst Char"/>
    <w:basedOn w:val="Standaardalinea-lettertype"/>
    <w:link w:val="Koptekst"/>
    <w:uiPriority w:val="99"/>
    <w:rsid w:val="00ED6EB1"/>
  </w:style>
  <w:style w:type="paragraph" w:styleId="Voettekst">
    <w:name w:val="footer"/>
    <w:basedOn w:val="Standaard"/>
    <w:link w:val="VoettekstChar"/>
    <w:uiPriority w:val="99"/>
    <w:unhideWhenUsed/>
    <w:rsid w:val="00ED6EB1"/>
    <w:pPr>
      <w:tabs>
        <w:tab w:val="center" w:pos="4536"/>
        <w:tab w:val="right" w:pos="9072"/>
      </w:tabs>
      <w:spacing w:after="0"/>
    </w:pPr>
  </w:style>
  <w:style w:type="character" w:customStyle="1" w:styleId="VoettekstChar">
    <w:name w:val="Voettekst Char"/>
    <w:basedOn w:val="Standaardalinea-lettertype"/>
    <w:link w:val="Voettekst"/>
    <w:uiPriority w:val="99"/>
    <w:rsid w:val="00ED6EB1"/>
  </w:style>
  <w:style w:type="paragraph" w:styleId="Lijstalinea">
    <w:name w:val="List Paragraph"/>
    <w:basedOn w:val="Standaard"/>
    <w:uiPriority w:val="34"/>
    <w:qFormat/>
    <w:rsid w:val="00403E1F"/>
    <w:pPr>
      <w:ind w:left="720"/>
      <w:contextualSpacing/>
    </w:pPr>
  </w:style>
  <w:style w:type="paragraph" w:styleId="Ballontekst">
    <w:name w:val="Balloon Text"/>
    <w:basedOn w:val="Standaard"/>
    <w:link w:val="BallontekstChar"/>
    <w:uiPriority w:val="99"/>
    <w:semiHidden/>
    <w:unhideWhenUsed/>
    <w:rsid w:val="004A0D16"/>
    <w:pPr>
      <w:spacing w:after="0"/>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A0D16"/>
    <w:rPr>
      <w:rFonts w:ascii="Segoe UI" w:hAnsi="Segoe UI" w:cs="Segoe UI"/>
      <w:sz w:val="18"/>
      <w:szCs w:val="18"/>
    </w:rPr>
  </w:style>
  <w:style w:type="character" w:customStyle="1" w:styleId="Kop1Char">
    <w:name w:val="Kop 1 Char"/>
    <w:basedOn w:val="Standaardalinea-lettertype"/>
    <w:link w:val="Kop1"/>
    <w:uiPriority w:val="9"/>
    <w:rsid w:val="00FB0B52"/>
    <w:rPr>
      <w:rFonts w:ascii="Arial" w:hAnsi="Arial"/>
      <w:b/>
      <w:sz w:val="28"/>
      <w:lang w:val="en-US"/>
    </w:rPr>
  </w:style>
  <w:style w:type="character" w:customStyle="1" w:styleId="Kop2Char">
    <w:name w:val="Kop 2 Char"/>
    <w:basedOn w:val="Standaardalinea-lettertype"/>
    <w:link w:val="Kop2"/>
    <w:uiPriority w:val="9"/>
    <w:rsid w:val="003A613F"/>
    <w:rPr>
      <w:rFonts w:ascii="Arial" w:hAnsi="Arial"/>
      <w:sz w:val="26"/>
      <w:szCs w:val="26"/>
    </w:rPr>
  </w:style>
  <w:style w:type="character" w:customStyle="1" w:styleId="Kop3Char">
    <w:name w:val="Kop 3 Char"/>
    <w:basedOn w:val="Standaardalinea-lettertype"/>
    <w:link w:val="Kop3"/>
    <w:uiPriority w:val="9"/>
    <w:rsid w:val="00FB0B52"/>
    <w:rPr>
      <w:rFonts w:ascii="Arial" w:hAnsi="Arial"/>
      <w:b/>
      <w:sz w:val="20"/>
    </w:rPr>
  </w:style>
  <w:style w:type="character" w:customStyle="1" w:styleId="Kop4Char">
    <w:name w:val="Kop 4 Char"/>
    <w:basedOn w:val="Standaardalinea-lettertype"/>
    <w:link w:val="Kop4"/>
    <w:uiPriority w:val="9"/>
    <w:rsid w:val="00FB0B52"/>
    <w:rPr>
      <w:rFonts w:ascii="Arial" w:hAnsi="Arial"/>
      <w:b/>
      <w:color w:val="808080" w:themeColor="background2" w:themeShade="80"/>
      <w:sz w:val="20"/>
      <w:lang w:val="en-US"/>
    </w:rPr>
  </w:style>
  <w:style w:type="character" w:styleId="Tekstvantijdelijkeaanduiding">
    <w:name w:val="Placeholder Text"/>
    <w:basedOn w:val="Standaardalinea-lettertype"/>
    <w:uiPriority w:val="99"/>
    <w:semiHidden/>
    <w:rsid w:val="0010013E"/>
    <w:rPr>
      <w:color w:val="808080"/>
    </w:rPr>
  </w:style>
  <w:style w:type="paragraph" w:styleId="Titel">
    <w:name w:val="Title"/>
    <w:basedOn w:val="Standaard"/>
    <w:next w:val="Standaard"/>
    <w:link w:val="TitelChar"/>
    <w:autoRedefine/>
    <w:uiPriority w:val="10"/>
    <w:qFormat/>
    <w:rsid w:val="00FB0B52"/>
    <w:pPr>
      <w:spacing w:after="480"/>
    </w:pPr>
    <w:rPr>
      <w:rFonts w:ascii="Arial Black" w:hAnsi="Arial Black"/>
      <w:sz w:val="76"/>
      <w:szCs w:val="80"/>
    </w:rPr>
  </w:style>
  <w:style w:type="character" w:customStyle="1" w:styleId="TitelChar">
    <w:name w:val="Titel Char"/>
    <w:basedOn w:val="Standaardalinea-lettertype"/>
    <w:link w:val="Titel"/>
    <w:uiPriority w:val="10"/>
    <w:rsid w:val="00FB0B52"/>
    <w:rPr>
      <w:rFonts w:ascii="Arial Black" w:hAnsi="Arial Black"/>
      <w:sz w:val="76"/>
      <w:szCs w:val="80"/>
    </w:rPr>
  </w:style>
  <w:style w:type="paragraph" w:styleId="Ondertitel">
    <w:name w:val="Subtitle"/>
    <w:basedOn w:val="Standaard"/>
    <w:next w:val="Standaard"/>
    <w:link w:val="OndertitelChar"/>
    <w:uiPriority w:val="11"/>
    <w:qFormat/>
    <w:rsid w:val="0010013E"/>
    <w:rPr>
      <w:sz w:val="24"/>
      <w:szCs w:val="30"/>
    </w:rPr>
  </w:style>
  <w:style w:type="character" w:customStyle="1" w:styleId="OndertitelChar">
    <w:name w:val="Ondertitel Char"/>
    <w:basedOn w:val="Standaardalinea-lettertype"/>
    <w:link w:val="Ondertitel"/>
    <w:uiPriority w:val="11"/>
    <w:rsid w:val="0010013E"/>
    <w:rPr>
      <w:rFonts w:ascii="Montserrat" w:hAnsi="Montserrat"/>
      <w:sz w:val="24"/>
      <w:szCs w:val="30"/>
    </w:rPr>
  </w:style>
  <w:style w:type="character" w:customStyle="1" w:styleId="Kop5Char">
    <w:name w:val="Kop 5 Char"/>
    <w:aliases w:val="Kop 1 genummerd Char"/>
    <w:basedOn w:val="Standaardalinea-lettertype"/>
    <w:link w:val="Kop5"/>
    <w:uiPriority w:val="9"/>
    <w:rsid w:val="00CE2121"/>
    <w:rPr>
      <w:rFonts w:ascii="Arial" w:hAnsi="Arial"/>
      <w:b/>
      <w:sz w:val="28"/>
      <w:lang w:val="en-US"/>
    </w:rPr>
  </w:style>
  <w:style w:type="character" w:customStyle="1" w:styleId="Kop6Char">
    <w:name w:val="Kop 6 Char"/>
    <w:aliases w:val="Kop 2 genummerd Char"/>
    <w:basedOn w:val="Standaardalinea-lettertype"/>
    <w:link w:val="Kop6"/>
    <w:uiPriority w:val="9"/>
    <w:rsid w:val="001C616C"/>
    <w:rPr>
      <w:rFonts w:ascii="Arial" w:hAnsi="Arial"/>
      <w:sz w:val="24"/>
      <w:szCs w:val="26"/>
    </w:rPr>
  </w:style>
  <w:style w:type="character" w:customStyle="1" w:styleId="Kop7Char">
    <w:name w:val="Kop 7 Char"/>
    <w:aliases w:val="Kop 3 genummerd Char"/>
    <w:basedOn w:val="Standaardalinea-lettertype"/>
    <w:link w:val="Kop7"/>
    <w:uiPriority w:val="9"/>
    <w:rsid w:val="00224F95"/>
    <w:rPr>
      <w:rFonts w:ascii="Arial" w:hAnsi="Arial" w:cs="Arial"/>
      <w:b/>
      <w:sz w:val="20"/>
    </w:rPr>
  </w:style>
  <w:style w:type="character" w:customStyle="1" w:styleId="Kop8Char">
    <w:name w:val="Kop 8 Char"/>
    <w:aliases w:val="Kop 4 genummerd Char"/>
    <w:basedOn w:val="Standaardalinea-lettertype"/>
    <w:link w:val="Kop8"/>
    <w:uiPriority w:val="9"/>
    <w:rsid w:val="00F74472"/>
    <w:rPr>
      <w:rFonts w:ascii="Arial" w:hAnsi="Arial" w:cs="Arial"/>
      <w:b/>
      <w:color w:val="808080" w:themeColor="background2" w:themeShade="80"/>
      <w:sz w:val="20"/>
      <w:lang w:val="en-US"/>
    </w:rPr>
  </w:style>
  <w:style w:type="paragraph" w:styleId="Kopvaninhoudsopgave">
    <w:name w:val="TOC Heading"/>
    <w:basedOn w:val="Kop1"/>
    <w:next w:val="Standaard"/>
    <w:uiPriority w:val="39"/>
    <w:unhideWhenUsed/>
    <w:qFormat/>
    <w:rsid w:val="003D777A"/>
    <w:pPr>
      <w:keepNext/>
      <w:keepLines/>
      <w:spacing w:before="240" w:line="259" w:lineRule="auto"/>
      <w:outlineLvl w:val="9"/>
    </w:pPr>
    <w:rPr>
      <w:rFonts w:asciiTheme="majorHAnsi" w:eastAsiaTheme="majorEastAsia" w:hAnsiTheme="majorHAnsi" w:cstheme="majorBidi"/>
      <w:b w:val="0"/>
      <w:color w:val="E48947" w:themeColor="accent1" w:themeShade="BF"/>
      <w:sz w:val="32"/>
      <w:szCs w:val="32"/>
      <w:lang w:val="nl-BE" w:eastAsia="nl-BE"/>
    </w:rPr>
  </w:style>
  <w:style w:type="paragraph" w:styleId="Inhopg2">
    <w:name w:val="toc 2"/>
    <w:basedOn w:val="Standaard"/>
    <w:next w:val="Standaard"/>
    <w:autoRedefine/>
    <w:uiPriority w:val="39"/>
    <w:unhideWhenUsed/>
    <w:rsid w:val="003D777A"/>
    <w:pPr>
      <w:spacing w:after="100"/>
      <w:ind w:left="200"/>
    </w:pPr>
  </w:style>
  <w:style w:type="character" w:styleId="Hyperlink">
    <w:name w:val="Hyperlink"/>
    <w:basedOn w:val="Standaardalinea-lettertype"/>
    <w:uiPriority w:val="99"/>
    <w:unhideWhenUsed/>
    <w:rsid w:val="003D777A"/>
    <w:rPr>
      <w:color w:val="0563C1" w:themeColor="hyperlink"/>
      <w:u w:val="single"/>
    </w:rPr>
  </w:style>
  <w:style w:type="paragraph" w:styleId="Inhopg1">
    <w:name w:val="toc 1"/>
    <w:basedOn w:val="Standaard"/>
    <w:next w:val="Standaard"/>
    <w:autoRedefine/>
    <w:uiPriority w:val="39"/>
    <w:unhideWhenUsed/>
    <w:rsid w:val="003D777A"/>
    <w:pPr>
      <w:spacing w:after="100"/>
    </w:pPr>
  </w:style>
  <w:style w:type="paragraph" w:styleId="Inhopg4">
    <w:name w:val="toc 4"/>
    <w:basedOn w:val="Standaard"/>
    <w:next w:val="Standaard"/>
    <w:autoRedefine/>
    <w:uiPriority w:val="39"/>
    <w:unhideWhenUsed/>
    <w:rsid w:val="00E05F85"/>
    <w:pPr>
      <w:spacing w:after="100"/>
      <w:ind w:left="600"/>
    </w:pPr>
  </w:style>
  <w:style w:type="character" w:styleId="Onopgelostemelding">
    <w:name w:val="Unresolved Mention"/>
    <w:basedOn w:val="Standaardalinea-lettertype"/>
    <w:uiPriority w:val="99"/>
    <w:semiHidden/>
    <w:unhideWhenUsed/>
    <w:rsid w:val="002F3B50"/>
    <w:rPr>
      <w:color w:val="605E5C"/>
      <w:shd w:val="clear" w:color="auto" w:fill="E1DFDD"/>
    </w:rPr>
  </w:style>
  <w:style w:type="character" w:styleId="GevolgdeHyperlink">
    <w:name w:val="FollowedHyperlink"/>
    <w:basedOn w:val="Standaardalinea-lettertype"/>
    <w:uiPriority w:val="99"/>
    <w:semiHidden/>
    <w:unhideWhenUsed/>
    <w:rsid w:val="00856F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640801">
      <w:bodyDiv w:val="1"/>
      <w:marLeft w:val="0"/>
      <w:marRight w:val="0"/>
      <w:marTop w:val="0"/>
      <w:marBottom w:val="0"/>
      <w:divBdr>
        <w:top w:val="none" w:sz="0" w:space="0" w:color="auto"/>
        <w:left w:val="none" w:sz="0" w:space="0" w:color="auto"/>
        <w:bottom w:val="none" w:sz="0" w:space="0" w:color="auto"/>
        <w:right w:val="none" w:sz="0" w:space="0" w:color="auto"/>
      </w:divBdr>
    </w:div>
    <w:div w:id="324289505">
      <w:bodyDiv w:val="1"/>
      <w:marLeft w:val="0"/>
      <w:marRight w:val="0"/>
      <w:marTop w:val="0"/>
      <w:marBottom w:val="0"/>
      <w:divBdr>
        <w:top w:val="none" w:sz="0" w:space="0" w:color="auto"/>
        <w:left w:val="none" w:sz="0" w:space="0" w:color="auto"/>
        <w:bottom w:val="none" w:sz="0" w:space="0" w:color="auto"/>
        <w:right w:val="none" w:sz="0" w:space="0" w:color="auto"/>
      </w:divBdr>
    </w:div>
    <w:div w:id="509569189">
      <w:bodyDiv w:val="1"/>
      <w:marLeft w:val="0"/>
      <w:marRight w:val="0"/>
      <w:marTop w:val="0"/>
      <w:marBottom w:val="0"/>
      <w:divBdr>
        <w:top w:val="none" w:sz="0" w:space="0" w:color="auto"/>
        <w:left w:val="none" w:sz="0" w:space="0" w:color="auto"/>
        <w:bottom w:val="none" w:sz="0" w:space="0" w:color="auto"/>
        <w:right w:val="none" w:sz="0" w:space="0" w:color="auto"/>
      </w:divBdr>
    </w:div>
    <w:div w:id="771632499">
      <w:bodyDiv w:val="1"/>
      <w:marLeft w:val="0"/>
      <w:marRight w:val="0"/>
      <w:marTop w:val="0"/>
      <w:marBottom w:val="0"/>
      <w:divBdr>
        <w:top w:val="none" w:sz="0" w:space="0" w:color="auto"/>
        <w:left w:val="none" w:sz="0" w:space="0" w:color="auto"/>
        <w:bottom w:val="none" w:sz="0" w:space="0" w:color="auto"/>
        <w:right w:val="none" w:sz="0" w:space="0" w:color="auto"/>
      </w:divBdr>
    </w:div>
    <w:div w:id="944847484">
      <w:bodyDiv w:val="1"/>
      <w:marLeft w:val="0"/>
      <w:marRight w:val="0"/>
      <w:marTop w:val="0"/>
      <w:marBottom w:val="0"/>
      <w:divBdr>
        <w:top w:val="none" w:sz="0" w:space="0" w:color="auto"/>
        <w:left w:val="none" w:sz="0" w:space="0" w:color="auto"/>
        <w:bottom w:val="none" w:sz="0" w:space="0" w:color="auto"/>
        <w:right w:val="none" w:sz="0" w:space="0" w:color="auto"/>
      </w:divBdr>
      <w:divsChild>
        <w:div w:id="1938250670">
          <w:marLeft w:val="0"/>
          <w:marRight w:val="0"/>
          <w:marTop w:val="0"/>
          <w:marBottom w:val="0"/>
          <w:divBdr>
            <w:top w:val="none" w:sz="0" w:space="0" w:color="auto"/>
            <w:left w:val="none" w:sz="0" w:space="0" w:color="auto"/>
            <w:bottom w:val="none" w:sz="0" w:space="0" w:color="auto"/>
            <w:right w:val="none" w:sz="0" w:space="0" w:color="auto"/>
          </w:divBdr>
          <w:divsChild>
            <w:div w:id="495807935">
              <w:marLeft w:val="0"/>
              <w:marRight w:val="0"/>
              <w:marTop w:val="0"/>
              <w:marBottom w:val="0"/>
              <w:divBdr>
                <w:top w:val="none" w:sz="0" w:space="0" w:color="auto"/>
                <w:left w:val="none" w:sz="0" w:space="0" w:color="auto"/>
                <w:bottom w:val="none" w:sz="0" w:space="0" w:color="auto"/>
                <w:right w:val="none" w:sz="0" w:space="0" w:color="auto"/>
              </w:divBdr>
              <w:divsChild>
                <w:div w:id="144979579">
                  <w:marLeft w:val="-225"/>
                  <w:marRight w:val="-225"/>
                  <w:marTop w:val="0"/>
                  <w:marBottom w:val="0"/>
                  <w:divBdr>
                    <w:top w:val="none" w:sz="0" w:space="0" w:color="auto"/>
                    <w:left w:val="none" w:sz="0" w:space="0" w:color="auto"/>
                    <w:bottom w:val="none" w:sz="0" w:space="0" w:color="auto"/>
                    <w:right w:val="none" w:sz="0" w:space="0" w:color="auto"/>
                  </w:divBdr>
                  <w:divsChild>
                    <w:div w:id="1230076690">
                      <w:marLeft w:val="0"/>
                      <w:marRight w:val="0"/>
                      <w:marTop w:val="0"/>
                      <w:marBottom w:val="0"/>
                      <w:divBdr>
                        <w:top w:val="none" w:sz="0" w:space="0" w:color="auto"/>
                        <w:left w:val="none" w:sz="0" w:space="0" w:color="auto"/>
                        <w:bottom w:val="none" w:sz="0" w:space="0" w:color="auto"/>
                        <w:right w:val="none" w:sz="0" w:space="0" w:color="auto"/>
                      </w:divBdr>
                      <w:divsChild>
                        <w:div w:id="1894341613">
                          <w:marLeft w:val="0"/>
                          <w:marRight w:val="0"/>
                          <w:marTop w:val="0"/>
                          <w:marBottom w:val="300"/>
                          <w:divBdr>
                            <w:top w:val="single" w:sz="6" w:space="0" w:color="DDDDDD"/>
                            <w:left w:val="single" w:sz="6" w:space="0" w:color="DDDDDD"/>
                            <w:bottom w:val="single" w:sz="6" w:space="0" w:color="DDDDDD"/>
                            <w:right w:val="single" w:sz="6" w:space="0" w:color="DDDDDD"/>
                          </w:divBdr>
                          <w:divsChild>
                            <w:div w:id="2065372134">
                              <w:marLeft w:val="0"/>
                              <w:marRight w:val="0"/>
                              <w:marTop w:val="0"/>
                              <w:marBottom w:val="0"/>
                              <w:divBdr>
                                <w:top w:val="none" w:sz="0" w:space="0" w:color="auto"/>
                                <w:left w:val="none" w:sz="0" w:space="0" w:color="auto"/>
                                <w:bottom w:val="none" w:sz="0" w:space="0" w:color="auto"/>
                                <w:right w:val="none" w:sz="0" w:space="0" w:color="auto"/>
                              </w:divBdr>
                              <w:divsChild>
                                <w:div w:id="1352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Who-is-Paul-Hegarty-from-Stanford-CS193" TargetMode="External"/><Relationship Id="rId13" Type="http://schemas.openxmlformats.org/officeDocument/2006/relationships/hyperlink" Target="https://medium.com/@shaistha24/functional-programming-vs-object-oriented-programming-oop-which-is-better-82172e53a52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oberthalf.com/blog/salaries-and-skills/4-advantages-of-object-oriented-programmin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grammeerplaats.nl/object-georienteerd-programmeren/" TargetMode="External"/><Relationship Id="rId5" Type="http://schemas.openxmlformats.org/officeDocument/2006/relationships/webSettings" Target="webSettings.xml"/><Relationship Id="rId15" Type="http://schemas.openxmlformats.org/officeDocument/2006/relationships/hyperlink" Target="https://learnappmaking.com/struct-vs-class-swift-how-to/" TargetMode="External"/><Relationship Id="rId10" Type="http://schemas.openxmlformats.org/officeDocument/2006/relationships/hyperlink" Target="https://buildfire.com/programming-languages-ios-app/" TargetMode="External"/><Relationship Id="rId4" Type="http://schemas.openxmlformats.org/officeDocument/2006/relationships/settings" Target="settings.xml"/><Relationship Id="rId9" Type="http://schemas.openxmlformats.org/officeDocument/2006/relationships/hyperlink" Target="https://www.youtube.com/watch?v=ZnphFIgkgoY&amp;feature=emb_logo" TargetMode="External"/><Relationship Id="rId14" Type="http://schemas.openxmlformats.org/officeDocument/2006/relationships/hyperlink" Target="https://en.wikipedia.org/wiki/Object-oriented_programmin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M:\adm-dcom\Communicatie\Publicaties\Huisstijl\Word-sjablonen\HOGENT_Word_A4_Arial.dotx" TargetMode="External"/></Relationships>
</file>

<file path=word/theme/theme1.xml><?xml version="1.0" encoding="utf-8"?>
<a:theme xmlns:a="http://schemas.openxmlformats.org/drawingml/2006/main" name="Kantoorthema">
  <a:themeElements>
    <a:clrScheme name="HOGENT">
      <a:dk1>
        <a:sysClr val="windowText" lastClr="000000"/>
      </a:dk1>
      <a:lt1>
        <a:srgbClr val="EF6967"/>
      </a:lt1>
      <a:dk2>
        <a:srgbClr val="000000"/>
      </a:dk2>
      <a:lt2>
        <a:srgbClr val="FFFFFF"/>
      </a:lt2>
      <a:accent1>
        <a:srgbClr val="F1C29F"/>
      </a:accent1>
      <a:accent2>
        <a:srgbClr val="ECECEC"/>
      </a:accent2>
      <a:accent3>
        <a:srgbClr val="646567"/>
      </a:accent3>
      <a:accent4>
        <a:srgbClr val="BBBDBE"/>
      </a:accent4>
      <a:accent5>
        <a:srgbClr val="EF8767"/>
      </a:accent5>
      <a:accent6>
        <a:srgbClr val="818285"/>
      </a:accent6>
      <a:hlink>
        <a:srgbClr val="0563C1"/>
      </a:hlink>
      <a:folHlink>
        <a:srgbClr val="954F72"/>
      </a:folHlink>
    </a:clrScheme>
    <a:fontScheme name="HOGENT">
      <a:majorFont>
        <a:latin typeface="Montserrat SemiBold"/>
        <a:ea typeface=""/>
        <a:cs typeface=""/>
      </a:majorFont>
      <a:minorFont>
        <a:latin typeface="Montserrat"/>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A664D-8616-4BEC-8F5E-704467495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HOGENT_Word_A4_Arial.dotx</Template>
  <TotalTime>0</TotalTime>
  <Pages>5</Pages>
  <Words>1554</Words>
  <Characters>8551</Characters>
  <Application>Microsoft Office Word</Application>
  <DocSecurity>0</DocSecurity>
  <Lines>71</Lines>
  <Paragraphs>20</Paragraphs>
  <ScaleCrop>false</ScaleCrop>
  <HeadingPairs>
    <vt:vector size="2" baseType="variant">
      <vt:variant>
        <vt:lpstr>Titel</vt:lpstr>
      </vt:variant>
      <vt:variant>
        <vt:i4>1</vt:i4>
      </vt:variant>
    </vt:vector>
  </HeadingPairs>
  <TitlesOfParts>
    <vt:vector size="1" baseType="lpstr">
      <vt:lpstr/>
    </vt:vector>
  </TitlesOfParts>
  <Company>Hogeschool Gent</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 De Rycke</dc:creator>
  <cp:keywords/>
  <dc:description/>
  <cp:lastModifiedBy>Alexander Bal</cp:lastModifiedBy>
  <cp:revision>15</cp:revision>
  <cp:lastPrinted>2020-10-18T12:42:00Z</cp:lastPrinted>
  <dcterms:created xsi:type="dcterms:W3CDTF">2020-10-14T10:23:00Z</dcterms:created>
  <dcterms:modified xsi:type="dcterms:W3CDTF">2020-10-27T10:07:00Z</dcterms:modified>
</cp:coreProperties>
</file>